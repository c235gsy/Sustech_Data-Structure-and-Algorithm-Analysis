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46C0" w:rsidRDefault="00E04655" w:rsidP="00E04655">
      <w:pPr>
        <w:tabs>
          <w:tab w:val="center" w:pos="4153"/>
          <w:tab w:val="left" w:pos="6403"/>
        </w:tabs>
        <w:jc w:val="left"/>
        <w:rPr>
          <w:sz w:val="36"/>
          <w:szCs w:val="44"/>
        </w:rPr>
      </w:pPr>
      <w:r>
        <w:rPr>
          <w:sz w:val="36"/>
          <w:szCs w:val="44"/>
        </w:rPr>
        <w:tab/>
      </w:r>
      <w:r w:rsidR="006C0A31">
        <w:rPr>
          <w:rFonts w:hint="eastAsia"/>
          <w:sz w:val="36"/>
          <w:szCs w:val="44"/>
        </w:rPr>
        <w:t xml:space="preserve">Lab </w:t>
      </w:r>
      <w:r>
        <w:rPr>
          <w:sz w:val="36"/>
          <w:szCs w:val="44"/>
        </w:rPr>
        <w:t>9</w:t>
      </w:r>
      <w:r w:rsidR="006C0A31">
        <w:rPr>
          <w:rFonts w:hint="eastAsia"/>
          <w:sz w:val="36"/>
          <w:szCs w:val="44"/>
        </w:rPr>
        <w:t xml:space="preserve"> Report Template</w:t>
      </w:r>
      <w:r>
        <w:rPr>
          <w:sz w:val="36"/>
          <w:szCs w:val="44"/>
        </w:rPr>
        <w:tab/>
      </w:r>
    </w:p>
    <w:p w:rsidR="00E04655" w:rsidRPr="00E04655" w:rsidRDefault="00E04655" w:rsidP="00E04655">
      <w:pPr>
        <w:tabs>
          <w:tab w:val="left" w:pos="340"/>
        </w:tabs>
        <w:outlineLvl w:val="0"/>
        <w:rPr>
          <w:b/>
          <w:bCs/>
          <w:sz w:val="28"/>
          <w:szCs w:val="36"/>
        </w:rPr>
      </w:pPr>
      <w:r w:rsidRPr="00E04655">
        <w:rPr>
          <w:b/>
          <w:bCs/>
          <w:sz w:val="28"/>
          <w:szCs w:val="36"/>
        </w:rPr>
        <w:t xml:space="preserve">1.Given a tree, say in linked list, construct another tree using </w:t>
      </w:r>
      <w:bookmarkStart w:id="0" w:name="OLE_LINK1"/>
      <w:bookmarkStart w:id="1" w:name="OLE_LINK2"/>
      <w:proofErr w:type="spellStart"/>
      <w:r w:rsidRPr="00E04655">
        <w:rPr>
          <w:b/>
          <w:bCs/>
          <w:sz w:val="28"/>
          <w:szCs w:val="36"/>
        </w:rPr>
        <w:t>FirstChild-NextSibling</w:t>
      </w:r>
      <w:bookmarkEnd w:id="0"/>
      <w:bookmarkEnd w:id="1"/>
      <w:proofErr w:type="spellEnd"/>
      <w:r w:rsidRPr="00E04655">
        <w:rPr>
          <w:b/>
          <w:bCs/>
          <w:sz w:val="28"/>
          <w:szCs w:val="36"/>
        </w:rPr>
        <w:t xml:space="preserve"> representation.</w:t>
      </w:r>
    </w:p>
    <w:p w:rsidR="00E04655" w:rsidRDefault="00E04655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>1.1 linked list</w:t>
      </w:r>
      <w:r w:rsidR="00127484">
        <w:rPr>
          <w:sz w:val="28"/>
          <w:szCs w:val="36"/>
        </w:rPr>
        <w:t xml:space="preserve"> tree</w:t>
      </w:r>
      <w:r>
        <w:rPr>
          <w:sz w:val="28"/>
          <w:szCs w:val="36"/>
        </w:rPr>
        <w:t>:</w:t>
      </w:r>
    </w:p>
    <w:p w:rsidR="00E04655" w:rsidRDefault="00E04655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>The linked list tree is organized in this way:</w:t>
      </w:r>
    </w:p>
    <w:p w:rsidR="00E04655" w:rsidRPr="00E04655" w:rsidRDefault="00E04655" w:rsidP="00E04655">
      <w:pPr>
        <w:tabs>
          <w:tab w:val="left" w:pos="624"/>
          <w:tab w:val="left" w:pos="1152"/>
        </w:tabs>
        <w:rPr>
          <w:sz w:val="28"/>
          <w:szCs w:val="36"/>
        </w:rPr>
      </w:pPr>
      <w:r w:rsidRPr="00E04655">
        <w:rPr>
          <w:noProof/>
          <w:sz w:val="28"/>
          <w:szCs w:val="36"/>
        </w:rPr>
        <w:drawing>
          <wp:inline distT="0" distB="0" distL="0" distR="0" wp14:anchorId="352D7FCD" wp14:editId="09E691CF">
            <wp:extent cx="2052536" cy="1706422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62987" cy="1715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55" w:rsidRDefault="00E04655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>1.</w:t>
      </w:r>
      <w:r w:rsidR="00127484">
        <w:rPr>
          <w:sz w:val="28"/>
          <w:szCs w:val="36"/>
        </w:rPr>
        <w:t>1.1</w:t>
      </w:r>
      <w:r>
        <w:rPr>
          <w:sz w:val="28"/>
          <w:szCs w:val="36"/>
        </w:rPr>
        <w:t xml:space="preserve"> coding in Python:</w:t>
      </w:r>
    </w:p>
    <w:p w:rsidR="00E04655" w:rsidRDefault="00E04655" w:rsidP="00E04655">
      <w:pPr>
        <w:tabs>
          <w:tab w:val="left" w:pos="624"/>
          <w:tab w:val="left" w:pos="1152"/>
        </w:tabs>
        <w:rPr>
          <w:sz w:val="28"/>
          <w:szCs w:val="36"/>
        </w:rPr>
      </w:pPr>
      <w:r w:rsidRPr="00E04655">
        <w:rPr>
          <w:noProof/>
          <w:sz w:val="28"/>
          <w:szCs w:val="36"/>
        </w:rPr>
        <w:drawing>
          <wp:inline distT="0" distB="0" distL="0" distR="0" wp14:anchorId="63C26190" wp14:editId="7F85EEF8">
            <wp:extent cx="3968885" cy="4629251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1429" cy="46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55" w:rsidRDefault="00E04655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1</w:t>
      </w:r>
      <w:r>
        <w:rPr>
          <w:sz w:val="28"/>
          <w:szCs w:val="36"/>
        </w:rPr>
        <w:t>.</w:t>
      </w:r>
      <w:r w:rsidR="00127484">
        <w:rPr>
          <w:sz w:val="28"/>
          <w:szCs w:val="36"/>
        </w:rPr>
        <w:t>1.2</w:t>
      </w:r>
      <w:r>
        <w:rPr>
          <w:sz w:val="28"/>
          <w:szCs w:val="36"/>
        </w:rPr>
        <w:t xml:space="preserve"> deta</w:t>
      </w:r>
      <w:r w:rsidR="00127484">
        <w:rPr>
          <w:sz w:val="28"/>
          <w:szCs w:val="36"/>
        </w:rPr>
        <w:t xml:space="preserve">ils: </w:t>
      </w:r>
    </w:p>
    <w:p w:rsidR="00127484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 xml:space="preserve">Every node in the tree contain a value and a list called next, which contain the next nodes of this node. When I try to add some value into the tree, I find a special value and generate a node as one of the next nodes of this node. Use the method show, to get the preorder </w:t>
      </w:r>
      <w:r w:rsidRPr="00127484">
        <w:rPr>
          <w:sz w:val="28"/>
          <w:szCs w:val="36"/>
        </w:rPr>
        <w:t>traversal</w:t>
      </w:r>
      <w:r>
        <w:rPr>
          <w:sz w:val="28"/>
          <w:szCs w:val="36"/>
        </w:rPr>
        <w:t xml:space="preserve"> of this tree.</w:t>
      </w:r>
    </w:p>
    <w:p w:rsidR="00127484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rFonts w:hint="eastAsia"/>
          <w:sz w:val="28"/>
          <w:szCs w:val="36"/>
        </w:rPr>
        <w:t>1</w:t>
      </w:r>
      <w:r>
        <w:rPr>
          <w:sz w:val="28"/>
          <w:szCs w:val="36"/>
        </w:rPr>
        <w:t>.1.3 test:</w:t>
      </w:r>
    </w:p>
    <w:p w:rsidR="00127484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 w:rsidRPr="00127484">
        <w:rPr>
          <w:noProof/>
          <w:sz w:val="28"/>
          <w:szCs w:val="36"/>
        </w:rPr>
        <w:drawing>
          <wp:inline distT="0" distB="0" distL="0" distR="0" wp14:anchorId="23B98FD3" wp14:editId="4A7F15F4">
            <wp:extent cx="4102100" cy="18669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>1.1.4 The tree:</w:t>
      </w:r>
    </w:p>
    <w:p w:rsidR="00127484" w:rsidRPr="00E04655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 w:rsidRPr="00127484">
        <w:rPr>
          <w:noProof/>
          <w:sz w:val="28"/>
          <w:szCs w:val="36"/>
        </w:rPr>
        <w:drawing>
          <wp:inline distT="0" distB="0" distL="0" distR="0" wp14:anchorId="24B73240" wp14:editId="255C59F5">
            <wp:extent cx="3782593" cy="2841557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07627" cy="2860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655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 xml:space="preserve">1.1.5 Output: </w:t>
      </w:r>
    </w:p>
    <w:p w:rsidR="00127484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 w:rsidRPr="00127484">
        <w:rPr>
          <w:noProof/>
          <w:sz w:val="28"/>
          <w:szCs w:val="36"/>
        </w:rPr>
        <w:drawing>
          <wp:inline distT="0" distB="0" distL="0" distR="0" wp14:anchorId="7D72937D" wp14:editId="6C2946F4">
            <wp:extent cx="2743200" cy="254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06" w:rsidRPr="00E04655" w:rsidRDefault="00857506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 xml:space="preserve">In fact, this is the </w:t>
      </w:r>
      <w:r w:rsidRPr="00857506">
        <w:rPr>
          <w:sz w:val="28"/>
          <w:szCs w:val="36"/>
        </w:rPr>
        <w:t>preorder</w:t>
      </w:r>
      <w:r>
        <w:rPr>
          <w:sz w:val="28"/>
          <w:szCs w:val="36"/>
        </w:rPr>
        <w:t xml:space="preserve"> </w:t>
      </w:r>
      <w:r w:rsidRPr="00857506">
        <w:rPr>
          <w:sz w:val="28"/>
          <w:szCs w:val="36"/>
        </w:rPr>
        <w:t>traversal</w:t>
      </w:r>
      <w:r>
        <w:rPr>
          <w:sz w:val="28"/>
          <w:szCs w:val="36"/>
        </w:rPr>
        <w:t xml:space="preserve"> of the tree.</w:t>
      </w:r>
    </w:p>
    <w:p w:rsidR="00E04655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1</w:t>
      </w:r>
      <w:r>
        <w:rPr>
          <w:sz w:val="28"/>
          <w:szCs w:val="36"/>
        </w:rPr>
        <w:t xml:space="preserve">.2 </w:t>
      </w:r>
      <w:proofErr w:type="spellStart"/>
      <w:r w:rsidRPr="00127484">
        <w:rPr>
          <w:sz w:val="28"/>
          <w:szCs w:val="36"/>
        </w:rPr>
        <w:t>FirstChild-NextSibling</w:t>
      </w:r>
      <w:proofErr w:type="spellEnd"/>
      <w:r>
        <w:rPr>
          <w:sz w:val="28"/>
          <w:szCs w:val="36"/>
        </w:rPr>
        <w:t xml:space="preserve"> tree:</w:t>
      </w:r>
    </w:p>
    <w:p w:rsidR="00127484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 w:rsidRPr="00127484">
        <w:rPr>
          <w:noProof/>
          <w:sz w:val="28"/>
          <w:szCs w:val="36"/>
        </w:rPr>
        <w:drawing>
          <wp:inline distT="0" distB="0" distL="0" distR="0" wp14:anchorId="288A07D2" wp14:editId="7C5DB9AB">
            <wp:extent cx="5274310" cy="2510155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>
        <w:rPr>
          <w:sz w:val="28"/>
          <w:szCs w:val="36"/>
        </w:rPr>
        <w:t>1.2.1: code in Python:</w:t>
      </w:r>
    </w:p>
    <w:p w:rsidR="00127484" w:rsidRPr="00E04655" w:rsidRDefault="00127484" w:rsidP="00E04655">
      <w:pPr>
        <w:tabs>
          <w:tab w:val="left" w:pos="624"/>
          <w:tab w:val="left" w:pos="1152"/>
        </w:tabs>
        <w:rPr>
          <w:sz w:val="28"/>
          <w:szCs w:val="36"/>
        </w:rPr>
      </w:pPr>
      <w:r w:rsidRPr="00127484">
        <w:rPr>
          <w:noProof/>
          <w:sz w:val="28"/>
          <w:szCs w:val="36"/>
        </w:rPr>
        <w:drawing>
          <wp:inline distT="0" distB="0" distL="0" distR="0" wp14:anchorId="42BB164C" wp14:editId="1E5333A9">
            <wp:extent cx="4250987" cy="853166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19670" cy="88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Default="00127484" w:rsidP="00E04655">
      <w:pPr>
        <w:tabs>
          <w:tab w:val="left" w:pos="340"/>
        </w:tabs>
        <w:outlineLvl w:val="0"/>
        <w:rPr>
          <w:b/>
          <w:bCs/>
          <w:sz w:val="28"/>
          <w:szCs w:val="36"/>
        </w:rPr>
      </w:pPr>
      <w:r w:rsidRPr="00127484">
        <w:rPr>
          <w:noProof/>
          <w:sz w:val="28"/>
          <w:szCs w:val="36"/>
        </w:rPr>
        <w:drawing>
          <wp:inline distT="0" distB="0" distL="0" distR="0" wp14:anchorId="2CC740BC" wp14:editId="730B471B">
            <wp:extent cx="4202349" cy="1441427"/>
            <wp:effectExtent l="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8825"/>
                    <a:stretch/>
                  </pic:blipFill>
                  <pic:spPr bwMode="auto">
                    <a:xfrm>
                      <a:off x="0" y="0"/>
                      <a:ext cx="4216716" cy="1446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7484" w:rsidRPr="00127484" w:rsidRDefault="00127484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 w:rsidRPr="00127484">
        <w:rPr>
          <w:bCs/>
          <w:noProof/>
          <w:sz w:val="28"/>
          <w:szCs w:val="36"/>
        </w:rPr>
        <w:drawing>
          <wp:inline distT="0" distB="0" distL="0" distR="0" wp14:anchorId="0EC36F16" wp14:editId="1D3B77A3">
            <wp:extent cx="3585560" cy="2840476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8141" cy="286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Default="00127484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 w:rsidRPr="00127484">
        <w:rPr>
          <w:bCs/>
          <w:noProof/>
          <w:sz w:val="28"/>
          <w:szCs w:val="36"/>
        </w:rPr>
        <w:lastRenderedPageBreak/>
        <w:drawing>
          <wp:inline distT="0" distB="0" distL="0" distR="0" wp14:anchorId="41B9AE28" wp14:editId="54671964">
            <wp:extent cx="3790950" cy="2754441"/>
            <wp:effectExtent l="0" t="0" r="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4660" cy="27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B75" w:rsidRDefault="00551B75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 w:rsidRPr="00551B75">
        <w:rPr>
          <w:bCs/>
          <w:noProof/>
          <w:sz w:val="28"/>
          <w:szCs w:val="36"/>
        </w:rPr>
        <w:drawing>
          <wp:inline distT="0" distB="0" distL="0" distR="0" wp14:anchorId="369A0086" wp14:editId="6A667536">
            <wp:extent cx="3790950" cy="3068864"/>
            <wp:effectExtent l="0" t="0" r="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99402" cy="307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Default="00127484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>
        <w:rPr>
          <w:rFonts w:hint="eastAsia"/>
          <w:bCs/>
          <w:sz w:val="28"/>
          <w:szCs w:val="36"/>
        </w:rPr>
        <w:t>1</w:t>
      </w:r>
      <w:r>
        <w:rPr>
          <w:bCs/>
          <w:sz w:val="28"/>
          <w:szCs w:val="36"/>
        </w:rPr>
        <w:t>.2.2</w:t>
      </w:r>
    </w:p>
    <w:p w:rsidR="00551B75" w:rsidRDefault="00551B75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 w:rsidRPr="00551B75">
        <w:rPr>
          <w:bCs/>
          <w:noProof/>
          <w:sz w:val="28"/>
          <w:szCs w:val="36"/>
        </w:rPr>
        <w:drawing>
          <wp:anchor distT="0" distB="0" distL="114300" distR="114300" simplePos="0" relativeHeight="251647488" behindDoc="0" locked="0" layoutInCell="1" allowOverlap="1" wp14:anchorId="43793673">
            <wp:simplePos x="0" y="0"/>
            <wp:positionH relativeFrom="column">
              <wp:posOffset>1771702</wp:posOffset>
            </wp:positionH>
            <wp:positionV relativeFrom="paragraph">
              <wp:posOffset>852170</wp:posOffset>
            </wp:positionV>
            <wp:extent cx="2590800" cy="2526716"/>
            <wp:effectExtent l="0" t="0" r="0" b="63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5267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Cs/>
          <w:sz w:val="28"/>
          <w:szCs w:val="36"/>
        </w:rPr>
        <w:t xml:space="preserve">Every node in this tree has a first child and a next sibling, which all can be none. Every tree has a specific root node. There are two methods can be used to build a tree. </w:t>
      </w:r>
    </w:p>
    <w:p w:rsidR="00551B75" w:rsidRDefault="00551B75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>
        <w:rPr>
          <w:rFonts w:hint="eastAsia"/>
          <w:bCs/>
          <w:sz w:val="28"/>
          <w:szCs w:val="36"/>
        </w:rPr>
        <w:t>1</w:t>
      </w:r>
      <w:r>
        <w:rPr>
          <w:bCs/>
          <w:sz w:val="28"/>
          <w:szCs w:val="36"/>
        </w:rPr>
        <w:t>.2.3 Test:</w:t>
      </w:r>
    </w:p>
    <w:p w:rsidR="00551B75" w:rsidRDefault="00551B75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</w:p>
    <w:p w:rsidR="00551B75" w:rsidRDefault="00551B75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</w:p>
    <w:p w:rsidR="00857506" w:rsidRDefault="00857506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>
        <w:rPr>
          <w:rFonts w:hint="eastAsia"/>
          <w:bCs/>
          <w:sz w:val="28"/>
          <w:szCs w:val="36"/>
        </w:rPr>
        <w:lastRenderedPageBreak/>
        <w:t>1</w:t>
      </w:r>
      <w:r>
        <w:rPr>
          <w:bCs/>
          <w:sz w:val="28"/>
          <w:szCs w:val="36"/>
        </w:rPr>
        <w:t>.2.4 the tree:</w:t>
      </w:r>
    </w:p>
    <w:p w:rsidR="00857506" w:rsidRDefault="00857506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 w:rsidRPr="00127484">
        <w:rPr>
          <w:noProof/>
          <w:sz w:val="28"/>
          <w:szCs w:val="36"/>
        </w:rPr>
        <w:drawing>
          <wp:inline distT="0" distB="0" distL="0" distR="0" wp14:anchorId="5C19E65C" wp14:editId="68A7390D">
            <wp:extent cx="2789465" cy="2095500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6390" cy="212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484" w:rsidRDefault="00551B75" w:rsidP="00E04655">
      <w:pPr>
        <w:tabs>
          <w:tab w:val="left" w:pos="340"/>
        </w:tabs>
        <w:outlineLvl w:val="0"/>
        <w:rPr>
          <w:bCs/>
          <w:sz w:val="28"/>
          <w:szCs w:val="36"/>
        </w:rPr>
      </w:pPr>
      <w:r>
        <w:rPr>
          <w:rFonts w:hint="eastAsia"/>
          <w:bCs/>
          <w:sz w:val="28"/>
          <w:szCs w:val="36"/>
        </w:rPr>
        <w:t>1</w:t>
      </w:r>
      <w:r>
        <w:rPr>
          <w:bCs/>
          <w:sz w:val="28"/>
          <w:szCs w:val="36"/>
        </w:rPr>
        <w:t>.2.4 Output:</w:t>
      </w:r>
    </w:p>
    <w:p w:rsidR="00551B75" w:rsidRPr="00127484" w:rsidRDefault="00551B75" w:rsidP="00E04655">
      <w:pPr>
        <w:tabs>
          <w:tab w:val="left" w:pos="340"/>
        </w:tabs>
        <w:outlineLvl w:val="0"/>
        <w:rPr>
          <w:rFonts w:hint="eastAsia"/>
          <w:bCs/>
          <w:sz w:val="28"/>
          <w:szCs w:val="36"/>
        </w:rPr>
      </w:pPr>
      <w:r w:rsidRPr="00551B75">
        <w:rPr>
          <w:bCs/>
          <w:noProof/>
          <w:sz w:val="28"/>
          <w:szCs w:val="36"/>
        </w:rPr>
        <w:drawing>
          <wp:inline distT="0" distB="0" distL="0" distR="0" wp14:anchorId="5A023CDC" wp14:editId="4B5D8A87">
            <wp:extent cx="5274310" cy="71437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51882"/>
                    <a:stretch/>
                  </pic:blipFill>
                  <pic:spPr bwMode="auto">
                    <a:xfrm>
                      <a:off x="0" y="0"/>
                      <a:ext cx="5274310" cy="714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4655" w:rsidRDefault="00E04655" w:rsidP="00E04655">
      <w:pPr>
        <w:tabs>
          <w:tab w:val="left" w:pos="340"/>
        </w:tabs>
        <w:outlineLvl w:val="0"/>
        <w:rPr>
          <w:b/>
          <w:bCs/>
          <w:sz w:val="28"/>
          <w:szCs w:val="36"/>
        </w:rPr>
      </w:pPr>
      <w:r>
        <w:rPr>
          <w:b/>
          <w:bCs/>
          <w:sz w:val="28"/>
          <w:szCs w:val="36"/>
        </w:rPr>
        <w:t>2.</w:t>
      </w:r>
      <w:r w:rsidRPr="00E04655">
        <w:rPr>
          <w:b/>
          <w:bCs/>
          <w:sz w:val="28"/>
          <w:szCs w:val="36"/>
        </w:rPr>
        <w:t xml:space="preserve">Implement </w:t>
      </w:r>
      <w:bookmarkStart w:id="2" w:name="OLE_LINK3"/>
      <w:bookmarkStart w:id="3" w:name="OLE_LINK4"/>
      <w:proofErr w:type="spellStart"/>
      <w:r w:rsidRPr="00E04655">
        <w:rPr>
          <w:b/>
          <w:bCs/>
          <w:sz w:val="28"/>
          <w:szCs w:val="36"/>
        </w:rPr>
        <w:t>inorder</w:t>
      </w:r>
      <w:proofErr w:type="spellEnd"/>
      <w:r w:rsidRPr="00E04655">
        <w:rPr>
          <w:b/>
          <w:bCs/>
          <w:sz w:val="28"/>
          <w:szCs w:val="36"/>
        </w:rPr>
        <w:t xml:space="preserve">, </w:t>
      </w:r>
      <w:proofErr w:type="spellStart"/>
      <w:r w:rsidRPr="00E04655">
        <w:rPr>
          <w:b/>
          <w:bCs/>
          <w:sz w:val="28"/>
          <w:szCs w:val="36"/>
        </w:rPr>
        <w:t>preoder</w:t>
      </w:r>
      <w:proofErr w:type="spellEnd"/>
      <w:r w:rsidRPr="00E04655">
        <w:rPr>
          <w:b/>
          <w:bCs/>
          <w:sz w:val="28"/>
          <w:szCs w:val="36"/>
        </w:rPr>
        <w:t xml:space="preserve">, </w:t>
      </w:r>
      <w:proofErr w:type="spellStart"/>
      <w:r w:rsidRPr="00E04655">
        <w:rPr>
          <w:b/>
          <w:bCs/>
          <w:sz w:val="28"/>
          <w:szCs w:val="36"/>
        </w:rPr>
        <w:t>postorder</w:t>
      </w:r>
      <w:proofErr w:type="spellEnd"/>
      <w:r w:rsidRPr="00E04655">
        <w:rPr>
          <w:b/>
          <w:bCs/>
          <w:sz w:val="28"/>
          <w:szCs w:val="36"/>
        </w:rPr>
        <w:t xml:space="preserve"> and </w:t>
      </w:r>
      <w:proofErr w:type="spellStart"/>
      <w:r w:rsidRPr="00E04655">
        <w:rPr>
          <w:b/>
          <w:bCs/>
          <w:sz w:val="28"/>
          <w:szCs w:val="36"/>
        </w:rPr>
        <w:t>levelorder</w:t>
      </w:r>
      <w:proofErr w:type="spellEnd"/>
      <w:r w:rsidRPr="00E04655">
        <w:rPr>
          <w:b/>
          <w:bCs/>
          <w:sz w:val="28"/>
          <w:szCs w:val="36"/>
        </w:rPr>
        <w:t xml:space="preserve"> tree traversal algorithms</w:t>
      </w:r>
      <w:r>
        <w:rPr>
          <w:b/>
          <w:bCs/>
          <w:sz w:val="28"/>
          <w:szCs w:val="36"/>
        </w:rPr>
        <w:t>.</w:t>
      </w:r>
    </w:p>
    <w:p w:rsidR="00857506" w:rsidRPr="00E04655" w:rsidRDefault="00857506" w:rsidP="00E04655">
      <w:pPr>
        <w:tabs>
          <w:tab w:val="left" w:pos="340"/>
        </w:tabs>
        <w:outlineLvl w:val="0"/>
        <w:rPr>
          <w:rFonts w:hint="eastAsia"/>
          <w:b/>
          <w:bCs/>
          <w:sz w:val="28"/>
          <w:szCs w:val="36"/>
        </w:rPr>
      </w:pPr>
      <w:bookmarkStart w:id="4" w:name="_GoBack"/>
      <w:bookmarkEnd w:id="4"/>
    </w:p>
    <w:bookmarkEnd w:id="2"/>
    <w:bookmarkEnd w:id="3"/>
    <w:p w:rsidR="00B146C0" w:rsidRDefault="00127484" w:rsidP="0012748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.1:</w:t>
      </w:r>
      <w:r w:rsidR="00551B75">
        <w:rPr>
          <w:sz w:val="28"/>
          <w:szCs w:val="36"/>
        </w:rPr>
        <w:t xml:space="preserve"> background: </w:t>
      </w:r>
    </w:p>
    <w:p w:rsidR="00551B75" w:rsidRDefault="00551B75" w:rsidP="00127484">
      <w:pPr>
        <w:rPr>
          <w:sz w:val="28"/>
          <w:szCs w:val="36"/>
        </w:rPr>
      </w:pPr>
      <w:r>
        <w:rPr>
          <w:sz w:val="28"/>
          <w:szCs w:val="36"/>
        </w:rPr>
        <w:t xml:space="preserve">I used the </w:t>
      </w:r>
      <w:proofErr w:type="spellStart"/>
      <w:r w:rsidRPr="00127484">
        <w:rPr>
          <w:sz w:val="28"/>
          <w:szCs w:val="36"/>
        </w:rPr>
        <w:t>FirstChild-NextSibling</w:t>
      </w:r>
      <w:proofErr w:type="spellEnd"/>
      <w:r>
        <w:rPr>
          <w:sz w:val="28"/>
          <w:szCs w:val="36"/>
        </w:rPr>
        <w:t xml:space="preserve"> tree to finish the </w:t>
      </w:r>
      <w:proofErr w:type="spellStart"/>
      <w:r w:rsidRPr="00551B75">
        <w:rPr>
          <w:sz w:val="28"/>
          <w:szCs w:val="36"/>
        </w:rPr>
        <w:t>inorder</w:t>
      </w:r>
      <w:proofErr w:type="spellEnd"/>
      <w:r w:rsidRPr="00551B75">
        <w:rPr>
          <w:sz w:val="28"/>
          <w:szCs w:val="36"/>
        </w:rPr>
        <w:t xml:space="preserve">, </w:t>
      </w:r>
      <w:proofErr w:type="spellStart"/>
      <w:r w:rsidRPr="00551B75">
        <w:rPr>
          <w:sz w:val="28"/>
          <w:szCs w:val="36"/>
        </w:rPr>
        <w:t>preoder</w:t>
      </w:r>
      <w:proofErr w:type="spellEnd"/>
      <w:r w:rsidRPr="00551B75">
        <w:rPr>
          <w:sz w:val="28"/>
          <w:szCs w:val="36"/>
        </w:rPr>
        <w:t xml:space="preserve">, </w:t>
      </w:r>
      <w:proofErr w:type="spellStart"/>
      <w:r w:rsidRPr="00551B75">
        <w:rPr>
          <w:sz w:val="28"/>
          <w:szCs w:val="36"/>
        </w:rPr>
        <w:t>postorder</w:t>
      </w:r>
      <w:proofErr w:type="spellEnd"/>
      <w:r w:rsidRPr="00551B75">
        <w:rPr>
          <w:sz w:val="28"/>
          <w:szCs w:val="36"/>
        </w:rPr>
        <w:t xml:space="preserve"> and </w:t>
      </w:r>
      <w:proofErr w:type="spellStart"/>
      <w:r w:rsidRPr="00551B75">
        <w:rPr>
          <w:sz w:val="28"/>
          <w:szCs w:val="36"/>
        </w:rPr>
        <w:t>levelorder</w:t>
      </w:r>
      <w:proofErr w:type="spellEnd"/>
      <w:r w:rsidRPr="00551B75">
        <w:rPr>
          <w:sz w:val="28"/>
          <w:szCs w:val="36"/>
        </w:rPr>
        <w:t xml:space="preserve"> tree traversal algorithms.</w:t>
      </w:r>
    </w:p>
    <w:p w:rsidR="00551B75" w:rsidRDefault="00857506" w:rsidP="00127484">
      <w:pPr>
        <w:rPr>
          <w:sz w:val="28"/>
          <w:szCs w:val="36"/>
        </w:rPr>
      </w:pPr>
      <w:r w:rsidRPr="00551B75">
        <w:rPr>
          <w:noProof/>
          <w:sz w:val="28"/>
          <w:szCs w:val="36"/>
        </w:rPr>
        <w:drawing>
          <wp:anchor distT="0" distB="0" distL="114300" distR="114300" simplePos="0" relativeHeight="251648512" behindDoc="0" locked="0" layoutInCell="1" allowOverlap="1" wp14:anchorId="0980035B">
            <wp:simplePos x="0" y="0"/>
            <wp:positionH relativeFrom="column">
              <wp:posOffset>3036570</wp:posOffset>
            </wp:positionH>
            <wp:positionV relativeFrom="paragraph">
              <wp:posOffset>106680</wp:posOffset>
            </wp:positionV>
            <wp:extent cx="3230277" cy="3113393"/>
            <wp:effectExtent l="0" t="0" r="0" b="0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0277" cy="31133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1B75">
        <w:rPr>
          <w:rFonts w:hint="eastAsia"/>
          <w:sz w:val="28"/>
          <w:szCs w:val="36"/>
        </w:rPr>
        <w:t>2</w:t>
      </w:r>
      <w:r w:rsidR="00551B75">
        <w:rPr>
          <w:sz w:val="28"/>
          <w:szCs w:val="36"/>
        </w:rPr>
        <w:t xml:space="preserve">.2: </w:t>
      </w:r>
      <w:r w:rsidR="005B7AC9">
        <w:rPr>
          <w:sz w:val="28"/>
          <w:szCs w:val="36"/>
        </w:rPr>
        <w:t xml:space="preserve"> </w:t>
      </w:r>
      <w:proofErr w:type="spellStart"/>
      <w:r w:rsidR="00551B75">
        <w:rPr>
          <w:sz w:val="28"/>
          <w:szCs w:val="36"/>
        </w:rPr>
        <w:t>inorder</w:t>
      </w:r>
      <w:proofErr w:type="spellEnd"/>
      <w:r w:rsidR="00551B75">
        <w:rPr>
          <w:sz w:val="28"/>
          <w:szCs w:val="36"/>
        </w:rPr>
        <w:t xml:space="preserve">: </w:t>
      </w:r>
    </w:p>
    <w:p w:rsidR="00551B75" w:rsidRDefault="00551B75" w:rsidP="00127484">
      <w:pPr>
        <w:rPr>
          <w:sz w:val="28"/>
          <w:szCs w:val="36"/>
        </w:rPr>
      </w:pPr>
      <w:r w:rsidRPr="00551B75">
        <w:rPr>
          <w:noProof/>
          <w:sz w:val="28"/>
          <w:szCs w:val="36"/>
        </w:rPr>
        <w:drawing>
          <wp:inline distT="0" distB="0" distL="0" distR="0" wp14:anchorId="6A30FF7D" wp14:editId="7476F4C3">
            <wp:extent cx="2933700" cy="18415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7506" w:rsidRDefault="00551B75" w:rsidP="00127484">
      <w:pPr>
        <w:rPr>
          <w:rFonts w:hint="eastAsia"/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.2.1: coding in Python:</w:t>
      </w:r>
    </w:p>
    <w:p w:rsidR="00127484" w:rsidRDefault="00857506" w:rsidP="00127484">
      <w:pPr>
        <w:rPr>
          <w:sz w:val="28"/>
          <w:szCs w:val="36"/>
        </w:rPr>
      </w:pPr>
      <w:r w:rsidRPr="005B7AC9">
        <w:rPr>
          <w:noProof/>
          <w:sz w:val="28"/>
          <w:szCs w:val="36"/>
        </w:rPr>
        <w:lastRenderedPageBreak/>
        <w:drawing>
          <wp:anchor distT="0" distB="0" distL="114300" distR="114300" simplePos="0" relativeHeight="251658752" behindDoc="0" locked="0" layoutInCell="1" allowOverlap="1" wp14:anchorId="02E54337">
            <wp:simplePos x="0" y="0"/>
            <wp:positionH relativeFrom="column">
              <wp:posOffset>2574290</wp:posOffset>
            </wp:positionH>
            <wp:positionV relativeFrom="paragraph">
              <wp:posOffset>-76200</wp:posOffset>
            </wp:positionV>
            <wp:extent cx="3217332" cy="2895600"/>
            <wp:effectExtent l="0" t="0" r="0" b="0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7332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7AC9">
        <w:rPr>
          <w:rFonts w:hint="eastAsia"/>
          <w:sz w:val="28"/>
          <w:szCs w:val="36"/>
        </w:rPr>
        <w:t>2</w:t>
      </w:r>
      <w:r w:rsidR="005B7AC9">
        <w:rPr>
          <w:sz w:val="28"/>
          <w:szCs w:val="36"/>
        </w:rPr>
        <w:t>.3: preorder:</w:t>
      </w:r>
    </w:p>
    <w:p w:rsidR="005B7AC9" w:rsidRDefault="005B7AC9" w:rsidP="00127484">
      <w:pPr>
        <w:rPr>
          <w:sz w:val="28"/>
          <w:szCs w:val="36"/>
        </w:rPr>
      </w:pPr>
      <w:r w:rsidRPr="005B7AC9">
        <w:rPr>
          <w:noProof/>
          <w:sz w:val="28"/>
          <w:szCs w:val="36"/>
        </w:rPr>
        <w:drawing>
          <wp:inline distT="0" distB="0" distL="0" distR="0" wp14:anchorId="6571A3D9" wp14:editId="637B473C">
            <wp:extent cx="2200275" cy="1281899"/>
            <wp:effectExtent l="0" t="0" r="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7080" cy="1285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C9" w:rsidRDefault="005B7AC9" w:rsidP="0012748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.3.1</w:t>
      </w:r>
      <w:r w:rsidRPr="005B7AC9">
        <w:rPr>
          <w:sz w:val="28"/>
          <w:szCs w:val="36"/>
        </w:rPr>
        <w:t xml:space="preserve"> </w:t>
      </w:r>
      <w:r>
        <w:rPr>
          <w:sz w:val="28"/>
          <w:szCs w:val="36"/>
        </w:rPr>
        <w:t>coding in Python:</w:t>
      </w:r>
    </w:p>
    <w:p w:rsidR="005B7AC9" w:rsidRDefault="005B7AC9" w:rsidP="00127484">
      <w:pPr>
        <w:rPr>
          <w:sz w:val="28"/>
          <w:szCs w:val="36"/>
        </w:rPr>
      </w:pPr>
    </w:p>
    <w:p w:rsidR="0095575F" w:rsidRDefault="0095575F" w:rsidP="005B7AC9">
      <w:pPr>
        <w:rPr>
          <w:sz w:val="28"/>
          <w:szCs w:val="36"/>
        </w:rPr>
      </w:pPr>
    </w:p>
    <w:p w:rsidR="005B7AC9" w:rsidRDefault="005B7AC9" w:rsidP="005B7AC9">
      <w:pPr>
        <w:rPr>
          <w:sz w:val="28"/>
          <w:szCs w:val="36"/>
        </w:rPr>
      </w:pPr>
      <w:r w:rsidRPr="005B7AC9">
        <w:rPr>
          <w:noProof/>
          <w:sz w:val="28"/>
          <w:szCs w:val="36"/>
        </w:rPr>
        <w:drawing>
          <wp:anchor distT="0" distB="0" distL="114300" distR="114300" simplePos="0" relativeHeight="251656704" behindDoc="0" locked="0" layoutInCell="1" allowOverlap="1" wp14:anchorId="3326BF9A">
            <wp:simplePos x="0" y="0"/>
            <wp:positionH relativeFrom="column">
              <wp:posOffset>2409825</wp:posOffset>
            </wp:positionH>
            <wp:positionV relativeFrom="paragraph">
              <wp:posOffset>85725</wp:posOffset>
            </wp:positionV>
            <wp:extent cx="3216910" cy="2997836"/>
            <wp:effectExtent l="0" t="0" r="0" b="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910" cy="29978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.4: </w:t>
      </w:r>
      <w:proofErr w:type="spellStart"/>
      <w:r>
        <w:rPr>
          <w:sz w:val="28"/>
          <w:szCs w:val="36"/>
        </w:rPr>
        <w:t>postorder</w:t>
      </w:r>
      <w:proofErr w:type="spellEnd"/>
      <w:r>
        <w:rPr>
          <w:sz w:val="28"/>
          <w:szCs w:val="36"/>
        </w:rPr>
        <w:t>:</w:t>
      </w:r>
    </w:p>
    <w:p w:rsidR="005B7AC9" w:rsidRDefault="005B7AC9" w:rsidP="005B7AC9">
      <w:pPr>
        <w:rPr>
          <w:sz w:val="28"/>
          <w:szCs w:val="36"/>
        </w:rPr>
      </w:pPr>
      <w:r w:rsidRPr="005B7AC9">
        <w:rPr>
          <w:noProof/>
          <w:sz w:val="28"/>
          <w:szCs w:val="36"/>
        </w:rPr>
        <w:drawing>
          <wp:inline distT="0" distB="0" distL="0" distR="0" wp14:anchorId="31B78A4A" wp14:editId="7CB24054">
            <wp:extent cx="2340120" cy="13144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59097" cy="132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C9" w:rsidRDefault="005B7AC9" w:rsidP="005B7AC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.4.1</w:t>
      </w:r>
      <w:r w:rsidRPr="005B7AC9">
        <w:rPr>
          <w:sz w:val="28"/>
          <w:szCs w:val="36"/>
        </w:rPr>
        <w:t xml:space="preserve"> </w:t>
      </w:r>
      <w:r>
        <w:rPr>
          <w:sz w:val="28"/>
          <w:szCs w:val="36"/>
        </w:rPr>
        <w:t>coding in Python:</w:t>
      </w:r>
    </w:p>
    <w:p w:rsidR="005B7AC9" w:rsidRDefault="005B7AC9" w:rsidP="005B7AC9">
      <w:pPr>
        <w:rPr>
          <w:sz w:val="28"/>
          <w:szCs w:val="36"/>
        </w:rPr>
      </w:pPr>
    </w:p>
    <w:p w:rsidR="0095575F" w:rsidRDefault="0095575F" w:rsidP="005B7AC9">
      <w:pPr>
        <w:rPr>
          <w:sz w:val="28"/>
          <w:szCs w:val="36"/>
        </w:rPr>
      </w:pPr>
    </w:p>
    <w:p w:rsidR="005B7AC9" w:rsidRDefault="005B7AC9" w:rsidP="005B7AC9">
      <w:pPr>
        <w:rPr>
          <w:sz w:val="28"/>
          <w:szCs w:val="36"/>
        </w:rPr>
      </w:pPr>
      <w:r w:rsidRPr="005B7AC9">
        <w:rPr>
          <w:noProof/>
          <w:sz w:val="28"/>
          <w:szCs w:val="36"/>
        </w:rPr>
        <w:drawing>
          <wp:anchor distT="0" distB="0" distL="114300" distR="114300" simplePos="0" relativeHeight="251667968" behindDoc="0" locked="0" layoutInCell="1" allowOverlap="1" wp14:anchorId="57C25CCD">
            <wp:simplePos x="0" y="0"/>
            <wp:positionH relativeFrom="column">
              <wp:posOffset>2409824</wp:posOffset>
            </wp:positionH>
            <wp:positionV relativeFrom="paragraph">
              <wp:posOffset>304799</wp:posOffset>
            </wp:positionV>
            <wp:extent cx="3201409" cy="3057525"/>
            <wp:effectExtent l="0" t="0" r="0" b="3175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7607" cy="3063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 xml:space="preserve">.5: </w:t>
      </w:r>
      <w:proofErr w:type="spellStart"/>
      <w:r>
        <w:rPr>
          <w:sz w:val="28"/>
          <w:szCs w:val="36"/>
        </w:rPr>
        <w:t>levelorder</w:t>
      </w:r>
      <w:proofErr w:type="spellEnd"/>
      <w:r>
        <w:rPr>
          <w:sz w:val="28"/>
          <w:szCs w:val="36"/>
        </w:rPr>
        <w:t>:</w:t>
      </w:r>
    </w:p>
    <w:p w:rsidR="005B7AC9" w:rsidRDefault="005B7AC9" w:rsidP="005B7AC9">
      <w:pPr>
        <w:rPr>
          <w:sz w:val="28"/>
          <w:szCs w:val="36"/>
        </w:rPr>
      </w:pPr>
      <w:r w:rsidRPr="005B7AC9">
        <w:rPr>
          <w:noProof/>
          <w:sz w:val="28"/>
          <w:szCs w:val="36"/>
        </w:rPr>
        <w:drawing>
          <wp:inline distT="0" distB="0" distL="0" distR="0" wp14:anchorId="0C26C004" wp14:editId="45A11505">
            <wp:extent cx="2358189" cy="1600200"/>
            <wp:effectExtent l="0" t="0" r="444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4792" cy="1604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C9" w:rsidRDefault="005B7AC9" w:rsidP="005B7AC9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.5.1</w:t>
      </w:r>
      <w:r w:rsidRPr="005B7AC9">
        <w:rPr>
          <w:sz w:val="28"/>
          <w:szCs w:val="36"/>
        </w:rPr>
        <w:t xml:space="preserve"> </w:t>
      </w:r>
      <w:r>
        <w:rPr>
          <w:sz w:val="28"/>
          <w:szCs w:val="36"/>
        </w:rPr>
        <w:t>coding in Python:</w:t>
      </w:r>
    </w:p>
    <w:p w:rsidR="005B7AC9" w:rsidRDefault="005B7AC9" w:rsidP="00127484">
      <w:pPr>
        <w:rPr>
          <w:sz w:val="28"/>
          <w:szCs w:val="36"/>
        </w:rPr>
      </w:pPr>
    </w:p>
    <w:p w:rsidR="005B7AC9" w:rsidRDefault="005B7AC9" w:rsidP="0012748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lastRenderedPageBreak/>
        <w:t>2</w:t>
      </w:r>
      <w:r>
        <w:rPr>
          <w:sz w:val="28"/>
          <w:szCs w:val="36"/>
        </w:rPr>
        <w:t>.6: Test:</w:t>
      </w:r>
    </w:p>
    <w:p w:rsidR="005B7AC9" w:rsidRPr="006261BD" w:rsidRDefault="0095575F" w:rsidP="00127484">
      <w:pPr>
        <w:rPr>
          <w:sz w:val="28"/>
          <w:szCs w:val="36"/>
        </w:rPr>
      </w:pPr>
      <w:r w:rsidRPr="0095575F">
        <w:rPr>
          <w:noProof/>
          <w:sz w:val="28"/>
          <w:szCs w:val="36"/>
        </w:rPr>
        <w:drawing>
          <wp:inline distT="0" distB="0" distL="0" distR="0" wp14:anchorId="6E43C95D" wp14:editId="66EEF47A">
            <wp:extent cx="5274310" cy="287020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7AC9" w:rsidRDefault="005B7AC9" w:rsidP="00127484">
      <w:pPr>
        <w:rPr>
          <w:sz w:val="28"/>
          <w:szCs w:val="36"/>
        </w:rPr>
      </w:pPr>
      <w:r>
        <w:rPr>
          <w:sz w:val="28"/>
          <w:szCs w:val="36"/>
        </w:rPr>
        <w:t>2.7: The tree:</w:t>
      </w:r>
    </w:p>
    <w:p w:rsidR="005B7AC9" w:rsidRDefault="006261BD" w:rsidP="00127484">
      <w:pPr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5457825" cy="2571750"/>
            <wp:effectExtent l="0" t="0" r="15875" b="19050"/>
            <wp:docPr id="27" name="图示 2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30" r:lo="rId31" r:qs="rId32" r:cs="rId33"/>
              </a:graphicData>
            </a:graphic>
          </wp:inline>
        </w:drawing>
      </w:r>
    </w:p>
    <w:p w:rsidR="005B7AC9" w:rsidRDefault="005B7AC9" w:rsidP="00127484">
      <w:pPr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sz w:val="28"/>
          <w:szCs w:val="36"/>
        </w:rPr>
        <w:t>.8:Output:</w:t>
      </w:r>
    </w:p>
    <w:p w:rsidR="005B7AC9" w:rsidRDefault="0095575F" w:rsidP="00127484">
      <w:pPr>
        <w:rPr>
          <w:sz w:val="28"/>
          <w:szCs w:val="36"/>
        </w:rPr>
      </w:pPr>
      <w:r w:rsidRPr="0095575F">
        <w:rPr>
          <w:noProof/>
          <w:sz w:val="28"/>
          <w:szCs w:val="36"/>
        </w:rPr>
        <w:drawing>
          <wp:inline distT="0" distB="0" distL="0" distR="0" wp14:anchorId="6B558934" wp14:editId="295E8DDE">
            <wp:extent cx="4876800" cy="163830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7AC9">
      <w:headerReference w:type="default" r:id="rId3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4146" w:rsidRDefault="005A4146">
      <w:r>
        <w:separator/>
      </w:r>
    </w:p>
  </w:endnote>
  <w:endnote w:type="continuationSeparator" w:id="0">
    <w:p w:rsidR="005A4146" w:rsidRDefault="005A41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4146" w:rsidRDefault="005A4146">
      <w:r>
        <w:separator/>
      </w:r>
    </w:p>
  </w:footnote>
  <w:footnote w:type="continuationSeparator" w:id="0">
    <w:p w:rsidR="005A4146" w:rsidRDefault="005A41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146C0" w:rsidRDefault="006C0A31">
    <w:pPr>
      <w:pStyle w:val="a4"/>
      <w:jc w:val="center"/>
    </w:pPr>
    <w:r>
      <w:rPr>
        <w:rFonts w:hint="eastAsia"/>
      </w:rPr>
      <w:t xml:space="preserve">Lab Report of Data Structure and Algorithm Analysis, </w:t>
    </w:r>
    <w:proofErr w:type="spellStart"/>
    <w:r>
      <w:rPr>
        <w:rFonts w:hint="eastAsia"/>
      </w:rPr>
      <w:t>SUSTech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5769C"/>
    <w:multiLevelType w:val="hybridMultilevel"/>
    <w:tmpl w:val="BB1CA996"/>
    <w:lvl w:ilvl="0" w:tplc="7D00D0D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B3A4DBA"/>
    <w:multiLevelType w:val="hybridMultilevel"/>
    <w:tmpl w:val="58C2984C"/>
    <w:lvl w:ilvl="0" w:tplc="48D0E65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8CADB1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9C36F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ED45998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5DE48D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ADA412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E2E1E2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C34421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604773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C970782"/>
    <w:multiLevelType w:val="hybridMultilevel"/>
    <w:tmpl w:val="00B0E2D4"/>
    <w:lvl w:ilvl="0" w:tplc="ABC063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0CB6244"/>
    <w:multiLevelType w:val="multilevel"/>
    <w:tmpl w:val="60CB6244"/>
    <w:lvl w:ilvl="0">
      <w:start w:val="1"/>
      <w:numFmt w:val="decimal"/>
      <w:lvlText w:val="%1."/>
      <w:lvlJc w:val="left"/>
      <w:pPr>
        <w:tabs>
          <w:tab w:val="left" w:pos="624"/>
        </w:tabs>
      </w:pPr>
    </w:lvl>
    <w:lvl w:ilvl="1">
      <w:start w:val="1"/>
      <w:numFmt w:val="decimal"/>
      <w:lvlText w:val="(%2)"/>
      <w:lvlJc w:val="left"/>
      <w:pPr>
        <w:tabs>
          <w:tab w:val="left" w:pos="1152"/>
        </w:tabs>
        <w:ind w:left="1152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572"/>
        </w:tabs>
        <w:ind w:left="1572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992"/>
        </w:tabs>
        <w:ind w:left="1992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412"/>
        </w:tabs>
        <w:ind w:left="2412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832"/>
        </w:tabs>
        <w:ind w:left="2832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3252"/>
        </w:tabs>
        <w:ind w:left="3252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672"/>
        </w:tabs>
        <w:ind w:left="3672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4092"/>
        </w:tabs>
        <w:ind w:left="4092" w:hanging="420"/>
      </w:pPr>
      <w:rPr>
        <w:rFonts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embedSystemFonts/>
  <w:bordersDoNotSurroundHeader/>
  <w:bordersDoNotSurroundFooter/>
  <w:proofState w:spelling="clean"/>
  <w:attachedTemplate r:id="rId1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10772168"/>
    <w:rsid w:val="00127484"/>
    <w:rsid w:val="00453C65"/>
    <w:rsid w:val="00551B75"/>
    <w:rsid w:val="005A4146"/>
    <w:rsid w:val="005B7AC9"/>
    <w:rsid w:val="006261BD"/>
    <w:rsid w:val="006C0A31"/>
    <w:rsid w:val="00857506"/>
    <w:rsid w:val="008E4896"/>
    <w:rsid w:val="0095575F"/>
    <w:rsid w:val="00A04A1A"/>
    <w:rsid w:val="00B146C0"/>
    <w:rsid w:val="00E04655"/>
    <w:rsid w:val="0F1349F1"/>
    <w:rsid w:val="10772168"/>
    <w:rsid w:val="35C044E1"/>
    <w:rsid w:val="482F5EF6"/>
    <w:rsid w:val="4BE77FCB"/>
    <w:rsid w:val="517C4008"/>
    <w:rsid w:val="57697DD0"/>
    <w:rsid w:val="6D535020"/>
    <w:rsid w:val="7FD304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F19161"/>
  <w15:docId w15:val="{6438790A-56E1-3C48-9794-7F95988912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List Paragraph"/>
    <w:basedOn w:val="a"/>
    <w:uiPriority w:val="34"/>
    <w:qFormat/>
    <w:rsid w:val="00E04655"/>
    <w:pPr>
      <w:ind w:firstLineChars="200" w:firstLine="420"/>
    </w:pPr>
  </w:style>
  <w:style w:type="paragraph" w:styleId="a6">
    <w:name w:val="Date"/>
    <w:basedOn w:val="a"/>
    <w:next w:val="a"/>
    <w:link w:val="a7"/>
    <w:rsid w:val="00551B75"/>
    <w:pPr>
      <w:ind w:leftChars="2500" w:left="100"/>
    </w:pPr>
  </w:style>
  <w:style w:type="character" w:customStyle="1" w:styleId="a7">
    <w:name w:val="日期 字符"/>
    <w:basedOn w:val="a0"/>
    <w:link w:val="a6"/>
    <w:rsid w:val="00551B75"/>
    <w:rPr>
      <w:kern w:val="2"/>
      <w:sz w:val="21"/>
      <w:szCs w:val="24"/>
    </w:rPr>
  </w:style>
  <w:style w:type="paragraph" w:styleId="a8">
    <w:name w:val="Normal (Web)"/>
    <w:basedOn w:val="a"/>
    <w:uiPriority w:val="99"/>
    <w:unhideWhenUsed/>
    <w:rsid w:val="00551B7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9">
    <w:name w:val="Balloon Text"/>
    <w:basedOn w:val="a"/>
    <w:link w:val="aa"/>
    <w:rsid w:val="00857506"/>
    <w:rPr>
      <w:rFonts w:ascii="宋体" w:eastAsia="宋体"/>
      <w:sz w:val="18"/>
      <w:szCs w:val="18"/>
    </w:rPr>
  </w:style>
  <w:style w:type="character" w:customStyle="1" w:styleId="aa">
    <w:name w:val="批注框文本 字符"/>
    <w:basedOn w:val="a0"/>
    <w:link w:val="a9"/>
    <w:rsid w:val="00857506"/>
    <w:rPr>
      <w:rFonts w:ascii="宋体" w:eastAsia="宋体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49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0857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3982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130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36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microsoft.com/office/2007/relationships/diagramDrawing" Target="diagrams/drawing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diagramColors" Target="diagrams/colors1.xm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diagramQuickStyle" Target="diagrams/quickStyle1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diagramLayout" Target="diagrams/layout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diagramData" Target="diagrams/data1.xml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C:\Users\hu\AppData\Roaming\Kingsoft\wps\addons\pool\win-i386\knewfileruby_1.0.0.11\template\wps\0.doc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3AD6444-0325-5040-8905-1D2CFBE730D1}" type="doc">
      <dgm:prSet loTypeId="urn:microsoft.com/office/officeart/2008/layout/HalfCircleOrganizationChart" loCatId="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81380B88-582F-A048-8224-38CDE19DE39C}">
      <dgm:prSet phldrT="[文本]"/>
      <dgm:spPr/>
      <dgm:t>
        <a:bodyPr/>
        <a:lstStyle/>
        <a:p>
          <a:r>
            <a:rPr lang="en-US" altLang="zh-CN"/>
            <a:t>D</a:t>
          </a:r>
          <a:endParaRPr lang="zh-CN" altLang="en-US"/>
        </a:p>
      </dgm:t>
    </dgm:pt>
    <dgm:pt modelId="{A4761E2B-A97C-1341-B802-4E81D3F1B296}" type="parTrans" cxnId="{35268C21-BE4D-F04F-AB07-68943F33B169}">
      <dgm:prSet/>
      <dgm:spPr/>
      <dgm:t>
        <a:bodyPr/>
        <a:lstStyle/>
        <a:p>
          <a:endParaRPr lang="zh-CN" altLang="en-US"/>
        </a:p>
      </dgm:t>
    </dgm:pt>
    <dgm:pt modelId="{CC1E0D94-CA2B-B94A-90E3-B08E157A9AD4}" type="sibTrans" cxnId="{35268C21-BE4D-F04F-AB07-68943F33B169}">
      <dgm:prSet/>
      <dgm:spPr/>
      <dgm:t>
        <a:bodyPr/>
        <a:lstStyle/>
        <a:p>
          <a:endParaRPr lang="zh-CN" altLang="en-US"/>
        </a:p>
      </dgm:t>
    </dgm:pt>
    <dgm:pt modelId="{5817BC7C-5FA0-8148-BD97-4E6224BA5A17}">
      <dgm:prSet phldrT="[文本]"/>
      <dgm:spPr/>
      <dgm:t>
        <a:bodyPr/>
        <a:lstStyle/>
        <a:p>
          <a:r>
            <a:rPr lang="en-US" altLang="zh-CN"/>
            <a:t>B</a:t>
          </a:r>
          <a:endParaRPr lang="zh-CN" altLang="en-US"/>
        </a:p>
      </dgm:t>
    </dgm:pt>
    <dgm:pt modelId="{4BD42B18-4BAB-7744-A3BB-716D7ADAE5F4}" type="parTrans" cxnId="{109B5FB5-48DC-7A49-B38D-F34733DCE020}">
      <dgm:prSet/>
      <dgm:spPr/>
      <dgm:t>
        <a:bodyPr/>
        <a:lstStyle/>
        <a:p>
          <a:endParaRPr lang="zh-CN" altLang="en-US"/>
        </a:p>
      </dgm:t>
    </dgm:pt>
    <dgm:pt modelId="{1B355A97-F387-F842-804D-5FD587C18C2D}" type="sibTrans" cxnId="{109B5FB5-48DC-7A49-B38D-F34733DCE020}">
      <dgm:prSet/>
      <dgm:spPr/>
      <dgm:t>
        <a:bodyPr/>
        <a:lstStyle/>
        <a:p>
          <a:endParaRPr lang="zh-CN" altLang="en-US"/>
        </a:p>
      </dgm:t>
    </dgm:pt>
    <dgm:pt modelId="{A21287A9-FDB2-A149-9E76-EA0E130D0F8B}">
      <dgm:prSet phldrT="[文本]"/>
      <dgm:spPr/>
      <dgm:t>
        <a:bodyPr/>
        <a:lstStyle/>
        <a:p>
          <a:r>
            <a:rPr lang="en-US" altLang="zh-CN"/>
            <a:t>F</a:t>
          </a:r>
          <a:endParaRPr lang="zh-CN" altLang="en-US"/>
        </a:p>
      </dgm:t>
    </dgm:pt>
    <dgm:pt modelId="{169F9219-316D-4D42-A2D0-8BE2C3EAF746}" type="parTrans" cxnId="{2AE2BF79-FD5B-464F-A44D-BAADD321BD00}">
      <dgm:prSet/>
      <dgm:spPr/>
      <dgm:t>
        <a:bodyPr/>
        <a:lstStyle/>
        <a:p>
          <a:endParaRPr lang="zh-CN" altLang="en-US"/>
        </a:p>
      </dgm:t>
    </dgm:pt>
    <dgm:pt modelId="{B4EFE81F-CE0D-C049-9BD3-4DD8FD8B5767}" type="sibTrans" cxnId="{2AE2BF79-FD5B-464F-A44D-BAADD321BD00}">
      <dgm:prSet/>
      <dgm:spPr/>
      <dgm:t>
        <a:bodyPr/>
        <a:lstStyle/>
        <a:p>
          <a:endParaRPr lang="zh-CN" altLang="en-US"/>
        </a:p>
      </dgm:t>
    </dgm:pt>
    <dgm:pt modelId="{07938349-EA95-CE45-8C56-DE656E2B2E50}">
      <dgm:prSet phldrT="[文本]"/>
      <dgm:spPr/>
      <dgm:t>
        <a:bodyPr/>
        <a:lstStyle/>
        <a:p>
          <a:r>
            <a:rPr lang="en-US" altLang="zh-CN"/>
            <a:t>A</a:t>
          </a:r>
          <a:endParaRPr lang="zh-CN" altLang="en-US"/>
        </a:p>
      </dgm:t>
    </dgm:pt>
    <dgm:pt modelId="{225F8475-1E9B-F042-A82E-41D4F160595E}" type="parTrans" cxnId="{71E63691-F957-CC4C-AF95-AD205538A7A5}">
      <dgm:prSet/>
      <dgm:spPr/>
      <dgm:t>
        <a:bodyPr/>
        <a:lstStyle/>
        <a:p>
          <a:endParaRPr lang="zh-CN" altLang="en-US"/>
        </a:p>
      </dgm:t>
    </dgm:pt>
    <dgm:pt modelId="{B39CB3E8-F5AE-634B-ABDE-00542F81EB42}" type="sibTrans" cxnId="{71E63691-F957-CC4C-AF95-AD205538A7A5}">
      <dgm:prSet/>
      <dgm:spPr/>
      <dgm:t>
        <a:bodyPr/>
        <a:lstStyle/>
        <a:p>
          <a:endParaRPr lang="zh-CN" altLang="en-US"/>
        </a:p>
      </dgm:t>
    </dgm:pt>
    <dgm:pt modelId="{D219712B-7CAD-E148-8637-D6BC459EB562}">
      <dgm:prSet phldrT="[文本]"/>
      <dgm:spPr/>
      <dgm:t>
        <a:bodyPr/>
        <a:lstStyle/>
        <a:p>
          <a:r>
            <a:rPr lang="en-US" altLang="zh-CN"/>
            <a:t>C</a:t>
          </a:r>
          <a:endParaRPr lang="zh-CN" altLang="en-US"/>
        </a:p>
      </dgm:t>
    </dgm:pt>
    <dgm:pt modelId="{418BF405-053E-154A-9C13-2DF5E20A16E9}" type="parTrans" cxnId="{C6CB879E-5FFE-4C4E-B26E-DCEAE2017E06}">
      <dgm:prSet/>
      <dgm:spPr/>
      <dgm:t>
        <a:bodyPr/>
        <a:lstStyle/>
        <a:p>
          <a:endParaRPr lang="zh-CN" altLang="en-US"/>
        </a:p>
      </dgm:t>
    </dgm:pt>
    <dgm:pt modelId="{4D127F66-38A5-F442-8795-ADBD1B503ED9}" type="sibTrans" cxnId="{C6CB879E-5FFE-4C4E-B26E-DCEAE2017E06}">
      <dgm:prSet/>
      <dgm:spPr/>
      <dgm:t>
        <a:bodyPr/>
        <a:lstStyle/>
        <a:p>
          <a:endParaRPr lang="zh-CN" altLang="en-US"/>
        </a:p>
      </dgm:t>
    </dgm:pt>
    <dgm:pt modelId="{C5C04EFA-F136-FD44-A178-CD778BAA988E}">
      <dgm:prSet phldrT="[文本]"/>
      <dgm:spPr/>
      <dgm:t>
        <a:bodyPr/>
        <a:lstStyle/>
        <a:p>
          <a:r>
            <a:rPr lang="en-US" altLang="zh-CN"/>
            <a:t>E</a:t>
          </a:r>
          <a:endParaRPr lang="zh-CN" altLang="en-US"/>
        </a:p>
      </dgm:t>
    </dgm:pt>
    <dgm:pt modelId="{CD9DD79B-DB78-974D-A21C-FE6E183879AB}" type="parTrans" cxnId="{8FFD31F9-66DA-F042-9D4D-92B74E397FF7}">
      <dgm:prSet/>
      <dgm:spPr/>
      <dgm:t>
        <a:bodyPr/>
        <a:lstStyle/>
        <a:p>
          <a:endParaRPr lang="zh-CN" altLang="en-US"/>
        </a:p>
      </dgm:t>
    </dgm:pt>
    <dgm:pt modelId="{CBA0E0C6-E806-AC42-B289-5E04C9E32A18}" type="sibTrans" cxnId="{8FFD31F9-66DA-F042-9D4D-92B74E397FF7}">
      <dgm:prSet/>
      <dgm:spPr/>
      <dgm:t>
        <a:bodyPr/>
        <a:lstStyle/>
        <a:p>
          <a:endParaRPr lang="zh-CN" altLang="en-US"/>
        </a:p>
      </dgm:t>
    </dgm:pt>
    <dgm:pt modelId="{7FC78170-0EE3-5C4E-833E-3B13032A76BC}">
      <dgm:prSet phldrT="[文本]"/>
      <dgm:spPr/>
      <dgm:t>
        <a:bodyPr/>
        <a:lstStyle/>
        <a:p>
          <a:r>
            <a:rPr lang="en-US" altLang="zh-CN"/>
            <a:t>G</a:t>
          </a:r>
          <a:endParaRPr lang="zh-CN" altLang="en-US"/>
        </a:p>
      </dgm:t>
    </dgm:pt>
    <dgm:pt modelId="{07C7A2D2-EF80-F542-8180-BB372FAE69F7}" type="parTrans" cxnId="{501EF831-D163-D54F-A02C-6E34237CF59E}">
      <dgm:prSet/>
      <dgm:spPr/>
      <dgm:t>
        <a:bodyPr/>
        <a:lstStyle/>
        <a:p>
          <a:endParaRPr lang="zh-CN" altLang="en-US"/>
        </a:p>
      </dgm:t>
    </dgm:pt>
    <dgm:pt modelId="{1715C600-496F-7B4D-8F55-63A70AB80664}" type="sibTrans" cxnId="{501EF831-D163-D54F-A02C-6E34237CF59E}">
      <dgm:prSet/>
      <dgm:spPr/>
      <dgm:t>
        <a:bodyPr/>
        <a:lstStyle/>
        <a:p>
          <a:endParaRPr lang="zh-CN" altLang="en-US"/>
        </a:p>
      </dgm:t>
    </dgm:pt>
    <dgm:pt modelId="{75F97186-59D2-9242-A798-07A9F4607645}" type="pres">
      <dgm:prSet presAssocID="{E3AD6444-0325-5040-8905-1D2CFBE730D1}" presName="Name0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E097D64A-2FDA-AC41-BDE4-B9D42C0FEB1D}" type="pres">
      <dgm:prSet presAssocID="{81380B88-582F-A048-8224-38CDE19DE39C}" presName="hierRoot1" presStyleCnt="0">
        <dgm:presLayoutVars>
          <dgm:hierBranch val="init"/>
        </dgm:presLayoutVars>
      </dgm:prSet>
      <dgm:spPr/>
    </dgm:pt>
    <dgm:pt modelId="{5434DB36-B2FB-7948-9CA0-DD51802E24EF}" type="pres">
      <dgm:prSet presAssocID="{81380B88-582F-A048-8224-38CDE19DE39C}" presName="rootComposite1" presStyleCnt="0"/>
      <dgm:spPr/>
    </dgm:pt>
    <dgm:pt modelId="{C5693945-3CFD-3F44-B982-B4A448F134E4}" type="pres">
      <dgm:prSet presAssocID="{81380B88-582F-A048-8224-38CDE19DE39C}" presName="rootText1" presStyleLbl="alignAcc1" presStyleIdx="0" presStyleCnt="0">
        <dgm:presLayoutVars>
          <dgm:chPref val="3"/>
        </dgm:presLayoutVars>
      </dgm:prSet>
      <dgm:spPr/>
    </dgm:pt>
    <dgm:pt modelId="{5E7A62F4-A5CE-A045-80EF-2C61F5EF132A}" type="pres">
      <dgm:prSet presAssocID="{81380B88-582F-A048-8224-38CDE19DE39C}" presName="topArc1" presStyleLbl="parChTrans1D1" presStyleIdx="0" presStyleCnt="14"/>
      <dgm:spPr/>
    </dgm:pt>
    <dgm:pt modelId="{02EFF7CE-9C7D-B24B-8C79-C16BD9AB7DEC}" type="pres">
      <dgm:prSet presAssocID="{81380B88-582F-A048-8224-38CDE19DE39C}" presName="bottomArc1" presStyleLbl="parChTrans1D1" presStyleIdx="1" presStyleCnt="14"/>
      <dgm:spPr/>
    </dgm:pt>
    <dgm:pt modelId="{FE16FAD4-2F66-144D-B17D-1362A7052F5A}" type="pres">
      <dgm:prSet presAssocID="{81380B88-582F-A048-8224-38CDE19DE39C}" presName="topConnNode1" presStyleLbl="node1" presStyleIdx="0" presStyleCnt="0"/>
      <dgm:spPr/>
    </dgm:pt>
    <dgm:pt modelId="{03DFDDD8-D3BD-1E45-AB25-6E4891AEC90A}" type="pres">
      <dgm:prSet presAssocID="{81380B88-582F-A048-8224-38CDE19DE39C}" presName="hierChild2" presStyleCnt="0"/>
      <dgm:spPr/>
    </dgm:pt>
    <dgm:pt modelId="{01034398-5920-D34B-8567-7B881B3113C5}" type="pres">
      <dgm:prSet presAssocID="{4BD42B18-4BAB-7744-A3BB-716D7ADAE5F4}" presName="Name28" presStyleLbl="parChTrans1D2" presStyleIdx="0" presStyleCnt="2"/>
      <dgm:spPr/>
    </dgm:pt>
    <dgm:pt modelId="{6CA896AA-B321-2D4A-A02D-0EDB5A0CCCCF}" type="pres">
      <dgm:prSet presAssocID="{5817BC7C-5FA0-8148-BD97-4E6224BA5A17}" presName="hierRoot2" presStyleCnt="0">
        <dgm:presLayoutVars>
          <dgm:hierBranch/>
        </dgm:presLayoutVars>
      </dgm:prSet>
      <dgm:spPr/>
    </dgm:pt>
    <dgm:pt modelId="{EF369B5F-E9E2-D247-9215-6A03079E1F9A}" type="pres">
      <dgm:prSet presAssocID="{5817BC7C-5FA0-8148-BD97-4E6224BA5A17}" presName="rootComposite2" presStyleCnt="0"/>
      <dgm:spPr/>
    </dgm:pt>
    <dgm:pt modelId="{37B53F23-BA43-6641-B479-FDFBBDBF8803}" type="pres">
      <dgm:prSet presAssocID="{5817BC7C-5FA0-8148-BD97-4E6224BA5A17}" presName="rootText2" presStyleLbl="alignAcc1" presStyleIdx="0" presStyleCnt="0">
        <dgm:presLayoutVars>
          <dgm:chPref val="3"/>
        </dgm:presLayoutVars>
      </dgm:prSet>
      <dgm:spPr/>
    </dgm:pt>
    <dgm:pt modelId="{15DAA924-63C0-8246-8635-FD59CE8E25F6}" type="pres">
      <dgm:prSet presAssocID="{5817BC7C-5FA0-8148-BD97-4E6224BA5A17}" presName="topArc2" presStyleLbl="parChTrans1D1" presStyleIdx="2" presStyleCnt="14"/>
      <dgm:spPr/>
    </dgm:pt>
    <dgm:pt modelId="{FADA55B9-3C23-2645-9719-5E6298DC52D9}" type="pres">
      <dgm:prSet presAssocID="{5817BC7C-5FA0-8148-BD97-4E6224BA5A17}" presName="bottomArc2" presStyleLbl="parChTrans1D1" presStyleIdx="3" presStyleCnt="14"/>
      <dgm:spPr/>
    </dgm:pt>
    <dgm:pt modelId="{CBBA1EAF-D894-A543-93E4-98EAAE74C750}" type="pres">
      <dgm:prSet presAssocID="{5817BC7C-5FA0-8148-BD97-4E6224BA5A17}" presName="topConnNode2" presStyleLbl="node2" presStyleIdx="0" presStyleCnt="0"/>
      <dgm:spPr/>
    </dgm:pt>
    <dgm:pt modelId="{FC336DD7-0447-5A48-A2A9-55A193F522A1}" type="pres">
      <dgm:prSet presAssocID="{5817BC7C-5FA0-8148-BD97-4E6224BA5A17}" presName="hierChild4" presStyleCnt="0"/>
      <dgm:spPr/>
    </dgm:pt>
    <dgm:pt modelId="{331C6CBB-FBDD-8D4E-AAA1-5AD6467EB8DD}" type="pres">
      <dgm:prSet presAssocID="{225F8475-1E9B-F042-A82E-41D4F160595E}" presName="Name28" presStyleLbl="parChTrans1D3" presStyleIdx="0" presStyleCnt="4"/>
      <dgm:spPr/>
    </dgm:pt>
    <dgm:pt modelId="{872696AB-36AD-494F-A4C8-749857D92D26}" type="pres">
      <dgm:prSet presAssocID="{07938349-EA95-CE45-8C56-DE656E2B2E50}" presName="hierRoot2" presStyleCnt="0">
        <dgm:presLayoutVars>
          <dgm:hierBranch val="init"/>
        </dgm:presLayoutVars>
      </dgm:prSet>
      <dgm:spPr/>
    </dgm:pt>
    <dgm:pt modelId="{A51DACB2-91C6-D64B-928B-03D4F24195AF}" type="pres">
      <dgm:prSet presAssocID="{07938349-EA95-CE45-8C56-DE656E2B2E50}" presName="rootComposite2" presStyleCnt="0"/>
      <dgm:spPr/>
    </dgm:pt>
    <dgm:pt modelId="{CEF46C2E-7AED-B84F-B5A3-C93728F2E4B2}" type="pres">
      <dgm:prSet presAssocID="{07938349-EA95-CE45-8C56-DE656E2B2E50}" presName="rootText2" presStyleLbl="alignAcc1" presStyleIdx="0" presStyleCnt="0">
        <dgm:presLayoutVars>
          <dgm:chPref val="3"/>
        </dgm:presLayoutVars>
      </dgm:prSet>
      <dgm:spPr/>
    </dgm:pt>
    <dgm:pt modelId="{9582E554-A120-1D47-AA0F-7219DB3E8929}" type="pres">
      <dgm:prSet presAssocID="{07938349-EA95-CE45-8C56-DE656E2B2E50}" presName="topArc2" presStyleLbl="parChTrans1D1" presStyleIdx="4" presStyleCnt="14"/>
      <dgm:spPr/>
    </dgm:pt>
    <dgm:pt modelId="{065ECD9B-49B7-CC43-BF57-8F995AA311DF}" type="pres">
      <dgm:prSet presAssocID="{07938349-EA95-CE45-8C56-DE656E2B2E50}" presName="bottomArc2" presStyleLbl="parChTrans1D1" presStyleIdx="5" presStyleCnt="14"/>
      <dgm:spPr/>
    </dgm:pt>
    <dgm:pt modelId="{2596CF58-3F44-E046-B72F-15164FC96344}" type="pres">
      <dgm:prSet presAssocID="{07938349-EA95-CE45-8C56-DE656E2B2E50}" presName="topConnNode2" presStyleLbl="node3" presStyleIdx="0" presStyleCnt="0"/>
      <dgm:spPr/>
    </dgm:pt>
    <dgm:pt modelId="{AD86972C-F87C-DD41-BB80-EA9F28E73C87}" type="pres">
      <dgm:prSet presAssocID="{07938349-EA95-CE45-8C56-DE656E2B2E50}" presName="hierChild4" presStyleCnt="0"/>
      <dgm:spPr/>
    </dgm:pt>
    <dgm:pt modelId="{6BE5E8CD-2F6E-2440-9E64-00E80A1432E0}" type="pres">
      <dgm:prSet presAssocID="{07938349-EA95-CE45-8C56-DE656E2B2E50}" presName="hierChild5" presStyleCnt="0"/>
      <dgm:spPr/>
    </dgm:pt>
    <dgm:pt modelId="{EB66AEDF-EAF2-3D47-AE62-AC32FC337F28}" type="pres">
      <dgm:prSet presAssocID="{418BF405-053E-154A-9C13-2DF5E20A16E9}" presName="Name28" presStyleLbl="parChTrans1D3" presStyleIdx="1" presStyleCnt="4"/>
      <dgm:spPr/>
    </dgm:pt>
    <dgm:pt modelId="{472A0D84-F15F-E344-8DDD-5D69F4BFAB56}" type="pres">
      <dgm:prSet presAssocID="{D219712B-7CAD-E148-8637-D6BC459EB562}" presName="hierRoot2" presStyleCnt="0">
        <dgm:presLayoutVars>
          <dgm:hierBranch val="init"/>
        </dgm:presLayoutVars>
      </dgm:prSet>
      <dgm:spPr/>
    </dgm:pt>
    <dgm:pt modelId="{816B95D6-FAC4-224D-A521-506284F1EABF}" type="pres">
      <dgm:prSet presAssocID="{D219712B-7CAD-E148-8637-D6BC459EB562}" presName="rootComposite2" presStyleCnt="0"/>
      <dgm:spPr/>
    </dgm:pt>
    <dgm:pt modelId="{FCAFB5E9-2954-1F4A-907B-79377A94BA6B}" type="pres">
      <dgm:prSet presAssocID="{D219712B-7CAD-E148-8637-D6BC459EB562}" presName="rootText2" presStyleLbl="alignAcc1" presStyleIdx="0" presStyleCnt="0">
        <dgm:presLayoutVars>
          <dgm:chPref val="3"/>
        </dgm:presLayoutVars>
      </dgm:prSet>
      <dgm:spPr/>
    </dgm:pt>
    <dgm:pt modelId="{D7DA9529-51C8-3A40-93ED-7DA211057632}" type="pres">
      <dgm:prSet presAssocID="{D219712B-7CAD-E148-8637-D6BC459EB562}" presName="topArc2" presStyleLbl="parChTrans1D1" presStyleIdx="6" presStyleCnt="14"/>
      <dgm:spPr/>
    </dgm:pt>
    <dgm:pt modelId="{4D29DF2E-6A0B-C04F-AA2D-788D22361C3D}" type="pres">
      <dgm:prSet presAssocID="{D219712B-7CAD-E148-8637-D6BC459EB562}" presName="bottomArc2" presStyleLbl="parChTrans1D1" presStyleIdx="7" presStyleCnt="14"/>
      <dgm:spPr/>
    </dgm:pt>
    <dgm:pt modelId="{6DB07314-6B2B-044D-860B-1E38780E62EE}" type="pres">
      <dgm:prSet presAssocID="{D219712B-7CAD-E148-8637-D6BC459EB562}" presName="topConnNode2" presStyleLbl="node3" presStyleIdx="0" presStyleCnt="0"/>
      <dgm:spPr/>
    </dgm:pt>
    <dgm:pt modelId="{FF50F914-1432-6A49-8109-D493CE02D3E8}" type="pres">
      <dgm:prSet presAssocID="{D219712B-7CAD-E148-8637-D6BC459EB562}" presName="hierChild4" presStyleCnt="0"/>
      <dgm:spPr/>
    </dgm:pt>
    <dgm:pt modelId="{3BC27832-2A1A-7641-97D0-F7566C890F6E}" type="pres">
      <dgm:prSet presAssocID="{D219712B-7CAD-E148-8637-D6BC459EB562}" presName="hierChild5" presStyleCnt="0"/>
      <dgm:spPr/>
    </dgm:pt>
    <dgm:pt modelId="{EAF71F05-265A-9C48-9DCA-FF2A221F6D51}" type="pres">
      <dgm:prSet presAssocID="{5817BC7C-5FA0-8148-BD97-4E6224BA5A17}" presName="hierChild5" presStyleCnt="0"/>
      <dgm:spPr/>
    </dgm:pt>
    <dgm:pt modelId="{BCA26EB9-E2A5-584D-ABD8-17B639E1CB7D}" type="pres">
      <dgm:prSet presAssocID="{169F9219-316D-4D42-A2D0-8BE2C3EAF746}" presName="Name28" presStyleLbl="parChTrans1D2" presStyleIdx="1" presStyleCnt="2"/>
      <dgm:spPr/>
    </dgm:pt>
    <dgm:pt modelId="{B14EADD6-0E06-E945-81BA-6DCCF011E06C}" type="pres">
      <dgm:prSet presAssocID="{A21287A9-FDB2-A149-9E76-EA0E130D0F8B}" presName="hierRoot2" presStyleCnt="0">
        <dgm:presLayoutVars>
          <dgm:hierBranch/>
        </dgm:presLayoutVars>
      </dgm:prSet>
      <dgm:spPr/>
    </dgm:pt>
    <dgm:pt modelId="{F492CEDF-1B43-1146-B27F-D85865D41DCD}" type="pres">
      <dgm:prSet presAssocID="{A21287A9-FDB2-A149-9E76-EA0E130D0F8B}" presName="rootComposite2" presStyleCnt="0"/>
      <dgm:spPr/>
    </dgm:pt>
    <dgm:pt modelId="{6C9CE117-E452-334D-A79F-DB2DD8D37E0D}" type="pres">
      <dgm:prSet presAssocID="{A21287A9-FDB2-A149-9E76-EA0E130D0F8B}" presName="rootText2" presStyleLbl="alignAcc1" presStyleIdx="0" presStyleCnt="0">
        <dgm:presLayoutVars>
          <dgm:chPref val="3"/>
        </dgm:presLayoutVars>
      </dgm:prSet>
      <dgm:spPr/>
    </dgm:pt>
    <dgm:pt modelId="{E435A49D-3668-D14D-9375-49562350BA0C}" type="pres">
      <dgm:prSet presAssocID="{A21287A9-FDB2-A149-9E76-EA0E130D0F8B}" presName="topArc2" presStyleLbl="parChTrans1D1" presStyleIdx="8" presStyleCnt="14"/>
      <dgm:spPr/>
    </dgm:pt>
    <dgm:pt modelId="{86344B44-C4A1-E540-A9F1-DDEC53DB81A0}" type="pres">
      <dgm:prSet presAssocID="{A21287A9-FDB2-A149-9E76-EA0E130D0F8B}" presName="bottomArc2" presStyleLbl="parChTrans1D1" presStyleIdx="9" presStyleCnt="14"/>
      <dgm:spPr/>
    </dgm:pt>
    <dgm:pt modelId="{6C288485-15BE-D745-A35E-E2DD498851A2}" type="pres">
      <dgm:prSet presAssocID="{A21287A9-FDB2-A149-9E76-EA0E130D0F8B}" presName="topConnNode2" presStyleLbl="node2" presStyleIdx="0" presStyleCnt="0"/>
      <dgm:spPr/>
    </dgm:pt>
    <dgm:pt modelId="{6A22D8B5-6BE3-044B-A6B7-4B7F4102C8FA}" type="pres">
      <dgm:prSet presAssocID="{A21287A9-FDB2-A149-9E76-EA0E130D0F8B}" presName="hierChild4" presStyleCnt="0"/>
      <dgm:spPr/>
    </dgm:pt>
    <dgm:pt modelId="{471F6BE3-7A2E-6A45-A38E-0A607CF91F99}" type="pres">
      <dgm:prSet presAssocID="{CD9DD79B-DB78-974D-A21C-FE6E183879AB}" presName="Name28" presStyleLbl="parChTrans1D3" presStyleIdx="2" presStyleCnt="4"/>
      <dgm:spPr/>
    </dgm:pt>
    <dgm:pt modelId="{4300F5AE-671C-B149-91B8-8BBAB68AEF5C}" type="pres">
      <dgm:prSet presAssocID="{C5C04EFA-F136-FD44-A178-CD778BAA988E}" presName="hierRoot2" presStyleCnt="0">
        <dgm:presLayoutVars>
          <dgm:hierBranch val="init"/>
        </dgm:presLayoutVars>
      </dgm:prSet>
      <dgm:spPr/>
    </dgm:pt>
    <dgm:pt modelId="{1F4CF76B-DB99-1A48-A967-DAC675219ED5}" type="pres">
      <dgm:prSet presAssocID="{C5C04EFA-F136-FD44-A178-CD778BAA988E}" presName="rootComposite2" presStyleCnt="0"/>
      <dgm:spPr/>
    </dgm:pt>
    <dgm:pt modelId="{6258BA97-2562-9748-8C17-CCFC793762D5}" type="pres">
      <dgm:prSet presAssocID="{C5C04EFA-F136-FD44-A178-CD778BAA988E}" presName="rootText2" presStyleLbl="alignAcc1" presStyleIdx="0" presStyleCnt="0">
        <dgm:presLayoutVars>
          <dgm:chPref val="3"/>
        </dgm:presLayoutVars>
      </dgm:prSet>
      <dgm:spPr/>
    </dgm:pt>
    <dgm:pt modelId="{E4B17E37-AAD1-444A-B766-3EA687AF1098}" type="pres">
      <dgm:prSet presAssocID="{C5C04EFA-F136-FD44-A178-CD778BAA988E}" presName="topArc2" presStyleLbl="parChTrans1D1" presStyleIdx="10" presStyleCnt="14"/>
      <dgm:spPr/>
    </dgm:pt>
    <dgm:pt modelId="{06322029-F455-A940-95AB-06721650BA2A}" type="pres">
      <dgm:prSet presAssocID="{C5C04EFA-F136-FD44-A178-CD778BAA988E}" presName="bottomArc2" presStyleLbl="parChTrans1D1" presStyleIdx="11" presStyleCnt="14"/>
      <dgm:spPr/>
    </dgm:pt>
    <dgm:pt modelId="{6D513A25-8EC0-F741-9001-EA627391A234}" type="pres">
      <dgm:prSet presAssocID="{C5C04EFA-F136-FD44-A178-CD778BAA988E}" presName="topConnNode2" presStyleLbl="node3" presStyleIdx="0" presStyleCnt="0"/>
      <dgm:spPr/>
    </dgm:pt>
    <dgm:pt modelId="{30920EB1-8A72-5D41-AAE2-F3D7F2B3D98A}" type="pres">
      <dgm:prSet presAssocID="{C5C04EFA-F136-FD44-A178-CD778BAA988E}" presName="hierChild4" presStyleCnt="0"/>
      <dgm:spPr/>
    </dgm:pt>
    <dgm:pt modelId="{BE90C408-02C0-2C4C-9EBD-4664ED7FF62D}" type="pres">
      <dgm:prSet presAssocID="{C5C04EFA-F136-FD44-A178-CD778BAA988E}" presName="hierChild5" presStyleCnt="0"/>
      <dgm:spPr/>
    </dgm:pt>
    <dgm:pt modelId="{860BACCF-9949-1E41-8A1A-442FD9D74DCC}" type="pres">
      <dgm:prSet presAssocID="{07C7A2D2-EF80-F542-8180-BB372FAE69F7}" presName="Name28" presStyleLbl="parChTrans1D3" presStyleIdx="3" presStyleCnt="4"/>
      <dgm:spPr/>
    </dgm:pt>
    <dgm:pt modelId="{525D7CC3-3DEB-A648-BC5B-5B711BB4ADF7}" type="pres">
      <dgm:prSet presAssocID="{7FC78170-0EE3-5C4E-833E-3B13032A76BC}" presName="hierRoot2" presStyleCnt="0">
        <dgm:presLayoutVars>
          <dgm:hierBranch/>
        </dgm:presLayoutVars>
      </dgm:prSet>
      <dgm:spPr/>
    </dgm:pt>
    <dgm:pt modelId="{61CF8692-68B8-A040-87A9-F372656C92B8}" type="pres">
      <dgm:prSet presAssocID="{7FC78170-0EE3-5C4E-833E-3B13032A76BC}" presName="rootComposite2" presStyleCnt="0"/>
      <dgm:spPr/>
    </dgm:pt>
    <dgm:pt modelId="{53EFD667-89DE-324E-AF7F-62B02B53B696}" type="pres">
      <dgm:prSet presAssocID="{7FC78170-0EE3-5C4E-833E-3B13032A76BC}" presName="rootText2" presStyleLbl="alignAcc1" presStyleIdx="0" presStyleCnt="0">
        <dgm:presLayoutVars>
          <dgm:chPref val="3"/>
        </dgm:presLayoutVars>
      </dgm:prSet>
      <dgm:spPr/>
    </dgm:pt>
    <dgm:pt modelId="{95B662ED-03B7-6441-B94E-5F3FC18575EB}" type="pres">
      <dgm:prSet presAssocID="{7FC78170-0EE3-5C4E-833E-3B13032A76BC}" presName="topArc2" presStyleLbl="parChTrans1D1" presStyleIdx="12" presStyleCnt="14"/>
      <dgm:spPr/>
    </dgm:pt>
    <dgm:pt modelId="{9A8D48AF-BFEA-2141-92B7-49C7294D0F68}" type="pres">
      <dgm:prSet presAssocID="{7FC78170-0EE3-5C4E-833E-3B13032A76BC}" presName="bottomArc2" presStyleLbl="parChTrans1D1" presStyleIdx="13" presStyleCnt="14"/>
      <dgm:spPr/>
    </dgm:pt>
    <dgm:pt modelId="{0AAD7100-F97A-3445-B90D-9496955CD494}" type="pres">
      <dgm:prSet presAssocID="{7FC78170-0EE3-5C4E-833E-3B13032A76BC}" presName="topConnNode2" presStyleLbl="node3" presStyleIdx="0" presStyleCnt="0"/>
      <dgm:spPr/>
    </dgm:pt>
    <dgm:pt modelId="{1CC8C2D6-1195-3B42-9408-200ED91FAB7D}" type="pres">
      <dgm:prSet presAssocID="{7FC78170-0EE3-5C4E-833E-3B13032A76BC}" presName="hierChild4" presStyleCnt="0"/>
      <dgm:spPr/>
    </dgm:pt>
    <dgm:pt modelId="{8C3CF7C3-13F1-D14E-8ED5-D3D37C91D7B1}" type="pres">
      <dgm:prSet presAssocID="{7FC78170-0EE3-5C4E-833E-3B13032A76BC}" presName="hierChild5" presStyleCnt="0"/>
      <dgm:spPr/>
    </dgm:pt>
    <dgm:pt modelId="{852ED8C3-B298-0640-A9BB-A04A29176DE8}" type="pres">
      <dgm:prSet presAssocID="{A21287A9-FDB2-A149-9E76-EA0E130D0F8B}" presName="hierChild5" presStyleCnt="0"/>
      <dgm:spPr/>
    </dgm:pt>
    <dgm:pt modelId="{3E46FB88-8811-1747-8787-A287E909FC40}" type="pres">
      <dgm:prSet presAssocID="{81380B88-582F-A048-8224-38CDE19DE39C}" presName="hierChild3" presStyleCnt="0"/>
      <dgm:spPr/>
    </dgm:pt>
  </dgm:ptLst>
  <dgm:cxnLst>
    <dgm:cxn modelId="{7C75181B-3459-6546-8033-8A0A729D6901}" type="presOf" srcId="{7FC78170-0EE3-5C4E-833E-3B13032A76BC}" destId="{53EFD667-89DE-324E-AF7F-62B02B53B696}" srcOrd="0" destOrd="0" presId="urn:microsoft.com/office/officeart/2008/layout/HalfCircleOrganizationChart"/>
    <dgm:cxn modelId="{35268C21-BE4D-F04F-AB07-68943F33B169}" srcId="{E3AD6444-0325-5040-8905-1D2CFBE730D1}" destId="{81380B88-582F-A048-8224-38CDE19DE39C}" srcOrd="0" destOrd="0" parTransId="{A4761E2B-A97C-1341-B802-4E81D3F1B296}" sibTransId="{CC1E0D94-CA2B-B94A-90E3-B08E157A9AD4}"/>
    <dgm:cxn modelId="{0521D423-A3CC-834F-BE2C-DEF059A877B5}" type="presOf" srcId="{C5C04EFA-F136-FD44-A178-CD778BAA988E}" destId="{6D513A25-8EC0-F741-9001-EA627391A234}" srcOrd="1" destOrd="0" presId="urn:microsoft.com/office/officeart/2008/layout/HalfCircleOrganizationChart"/>
    <dgm:cxn modelId="{2935EA25-20B9-C040-84F1-89B98E78EA2A}" type="presOf" srcId="{81380B88-582F-A048-8224-38CDE19DE39C}" destId="{FE16FAD4-2F66-144D-B17D-1362A7052F5A}" srcOrd="1" destOrd="0" presId="urn:microsoft.com/office/officeart/2008/layout/HalfCircleOrganizationChart"/>
    <dgm:cxn modelId="{501EF831-D163-D54F-A02C-6E34237CF59E}" srcId="{A21287A9-FDB2-A149-9E76-EA0E130D0F8B}" destId="{7FC78170-0EE3-5C4E-833E-3B13032A76BC}" srcOrd="1" destOrd="0" parTransId="{07C7A2D2-EF80-F542-8180-BB372FAE69F7}" sibTransId="{1715C600-496F-7B4D-8F55-63A70AB80664}"/>
    <dgm:cxn modelId="{D06E513E-93FE-7841-9C09-E057E1726AEB}" type="presOf" srcId="{07938349-EA95-CE45-8C56-DE656E2B2E50}" destId="{CEF46C2E-7AED-B84F-B5A3-C93728F2E4B2}" srcOrd="0" destOrd="0" presId="urn:microsoft.com/office/officeart/2008/layout/HalfCircleOrganizationChart"/>
    <dgm:cxn modelId="{16C6D24C-C389-694A-BFD5-2874B24E20AD}" type="presOf" srcId="{169F9219-316D-4D42-A2D0-8BE2C3EAF746}" destId="{BCA26EB9-E2A5-584D-ABD8-17B639E1CB7D}" srcOrd="0" destOrd="0" presId="urn:microsoft.com/office/officeart/2008/layout/HalfCircleOrganizationChart"/>
    <dgm:cxn modelId="{3E652753-27D9-3144-B356-49C83C0172CF}" type="presOf" srcId="{A21287A9-FDB2-A149-9E76-EA0E130D0F8B}" destId="{6C9CE117-E452-334D-A79F-DB2DD8D37E0D}" srcOrd="0" destOrd="0" presId="urn:microsoft.com/office/officeart/2008/layout/HalfCircleOrganizationChart"/>
    <dgm:cxn modelId="{4F016759-0FD0-4D45-B113-E642A7BACFC4}" type="presOf" srcId="{CD9DD79B-DB78-974D-A21C-FE6E183879AB}" destId="{471F6BE3-7A2E-6A45-A38E-0A607CF91F99}" srcOrd="0" destOrd="0" presId="urn:microsoft.com/office/officeart/2008/layout/HalfCircleOrganizationChart"/>
    <dgm:cxn modelId="{F1341E63-E733-0045-BDB4-1E73D23442F1}" type="presOf" srcId="{C5C04EFA-F136-FD44-A178-CD778BAA988E}" destId="{6258BA97-2562-9748-8C17-CCFC793762D5}" srcOrd="0" destOrd="0" presId="urn:microsoft.com/office/officeart/2008/layout/HalfCircleOrganizationChart"/>
    <dgm:cxn modelId="{9C0F8369-6D0B-D54C-A2F5-A6A19E69B3A8}" type="presOf" srcId="{225F8475-1E9B-F042-A82E-41D4F160595E}" destId="{331C6CBB-FBDD-8D4E-AAA1-5AD6467EB8DD}" srcOrd="0" destOrd="0" presId="urn:microsoft.com/office/officeart/2008/layout/HalfCircleOrganizationChart"/>
    <dgm:cxn modelId="{E265846B-2AC7-424B-95E0-13D4AABAB288}" type="presOf" srcId="{D219712B-7CAD-E148-8637-D6BC459EB562}" destId="{FCAFB5E9-2954-1F4A-907B-79377A94BA6B}" srcOrd="0" destOrd="0" presId="urn:microsoft.com/office/officeart/2008/layout/HalfCircleOrganizationChart"/>
    <dgm:cxn modelId="{7FB5D477-C2F9-FD4D-9C1B-204A332FFD83}" type="presOf" srcId="{5817BC7C-5FA0-8148-BD97-4E6224BA5A17}" destId="{CBBA1EAF-D894-A543-93E4-98EAAE74C750}" srcOrd="1" destOrd="0" presId="urn:microsoft.com/office/officeart/2008/layout/HalfCircleOrganizationChart"/>
    <dgm:cxn modelId="{2AE2BF79-FD5B-464F-A44D-BAADD321BD00}" srcId="{81380B88-582F-A048-8224-38CDE19DE39C}" destId="{A21287A9-FDB2-A149-9E76-EA0E130D0F8B}" srcOrd="1" destOrd="0" parTransId="{169F9219-316D-4D42-A2D0-8BE2C3EAF746}" sibTransId="{B4EFE81F-CE0D-C049-9BD3-4DD8FD8B5767}"/>
    <dgm:cxn modelId="{7F445E84-70D0-054C-A27F-C923ADB9DC62}" type="presOf" srcId="{418BF405-053E-154A-9C13-2DF5E20A16E9}" destId="{EB66AEDF-EAF2-3D47-AE62-AC32FC337F28}" srcOrd="0" destOrd="0" presId="urn:microsoft.com/office/officeart/2008/layout/HalfCircleOrganizationChart"/>
    <dgm:cxn modelId="{71E63691-F957-CC4C-AF95-AD205538A7A5}" srcId="{5817BC7C-5FA0-8148-BD97-4E6224BA5A17}" destId="{07938349-EA95-CE45-8C56-DE656E2B2E50}" srcOrd="0" destOrd="0" parTransId="{225F8475-1E9B-F042-A82E-41D4F160595E}" sibTransId="{B39CB3E8-F5AE-634B-ABDE-00542F81EB42}"/>
    <dgm:cxn modelId="{C6CB879E-5FFE-4C4E-B26E-DCEAE2017E06}" srcId="{5817BC7C-5FA0-8148-BD97-4E6224BA5A17}" destId="{D219712B-7CAD-E148-8637-D6BC459EB562}" srcOrd="1" destOrd="0" parTransId="{418BF405-053E-154A-9C13-2DF5E20A16E9}" sibTransId="{4D127F66-38A5-F442-8795-ADBD1B503ED9}"/>
    <dgm:cxn modelId="{109B5FB5-48DC-7A49-B38D-F34733DCE020}" srcId="{81380B88-582F-A048-8224-38CDE19DE39C}" destId="{5817BC7C-5FA0-8148-BD97-4E6224BA5A17}" srcOrd="0" destOrd="0" parTransId="{4BD42B18-4BAB-7744-A3BB-716D7ADAE5F4}" sibTransId="{1B355A97-F387-F842-804D-5FD587C18C2D}"/>
    <dgm:cxn modelId="{63209BBF-A2BE-AB49-BEB6-E8E87FC586AD}" type="presOf" srcId="{A21287A9-FDB2-A149-9E76-EA0E130D0F8B}" destId="{6C288485-15BE-D745-A35E-E2DD498851A2}" srcOrd="1" destOrd="0" presId="urn:microsoft.com/office/officeart/2008/layout/HalfCircleOrganizationChart"/>
    <dgm:cxn modelId="{FF7E74D5-C260-AC4A-806B-401CD4E3B9F1}" type="presOf" srcId="{07938349-EA95-CE45-8C56-DE656E2B2E50}" destId="{2596CF58-3F44-E046-B72F-15164FC96344}" srcOrd="1" destOrd="0" presId="urn:microsoft.com/office/officeart/2008/layout/HalfCircleOrganizationChart"/>
    <dgm:cxn modelId="{C9FDF3D7-CA99-B64E-AF2B-55E8223921B8}" type="presOf" srcId="{5817BC7C-5FA0-8148-BD97-4E6224BA5A17}" destId="{37B53F23-BA43-6641-B479-FDFBBDBF8803}" srcOrd="0" destOrd="0" presId="urn:microsoft.com/office/officeart/2008/layout/HalfCircleOrganizationChart"/>
    <dgm:cxn modelId="{61E41EE3-CDB2-C74B-878A-AF27395E1C89}" type="presOf" srcId="{4BD42B18-4BAB-7744-A3BB-716D7ADAE5F4}" destId="{01034398-5920-D34B-8567-7B881B3113C5}" srcOrd="0" destOrd="0" presId="urn:microsoft.com/office/officeart/2008/layout/HalfCircleOrganizationChart"/>
    <dgm:cxn modelId="{DBB18BE8-E1D6-2D4A-A27F-54CAA965E179}" type="presOf" srcId="{E3AD6444-0325-5040-8905-1D2CFBE730D1}" destId="{75F97186-59D2-9242-A798-07A9F4607645}" srcOrd="0" destOrd="0" presId="urn:microsoft.com/office/officeart/2008/layout/HalfCircleOrganizationChart"/>
    <dgm:cxn modelId="{9E9C53EA-FBBE-7641-B81D-A73296524670}" type="presOf" srcId="{07C7A2D2-EF80-F542-8180-BB372FAE69F7}" destId="{860BACCF-9949-1E41-8A1A-442FD9D74DCC}" srcOrd="0" destOrd="0" presId="urn:microsoft.com/office/officeart/2008/layout/HalfCircleOrganizationChart"/>
    <dgm:cxn modelId="{6F7122EE-EB4E-BD41-9767-9A8A6F5C15E4}" type="presOf" srcId="{7FC78170-0EE3-5C4E-833E-3B13032A76BC}" destId="{0AAD7100-F97A-3445-B90D-9496955CD494}" srcOrd="1" destOrd="0" presId="urn:microsoft.com/office/officeart/2008/layout/HalfCircleOrganizationChart"/>
    <dgm:cxn modelId="{F89C5CF5-4C8B-364C-8D96-725011933568}" type="presOf" srcId="{81380B88-582F-A048-8224-38CDE19DE39C}" destId="{C5693945-3CFD-3F44-B982-B4A448F134E4}" srcOrd="0" destOrd="0" presId="urn:microsoft.com/office/officeart/2008/layout/HalfCircleOrganizationChart"/>
    <dgm:cxn modelId="{8FFD31F9-66DA-F042-9D4D-92B74E397FF7}" srcId="{A21287A9-FDB2-A149-9E76-EA0E130D0F8B}" destId="{C5C04EFA-F136-FD44-A178-CD778BAA988E}" srcOrd="0" destOrd="0" parTransId="{CD9DD79B-DB78-974D-A21C-FE6E183879AB}" sibTransId="{CBA0E0C6-E806-AC42-B289-5E04C9E32A18}"/>
    <dgm:cxn modelId="{AEDF94F9-E9FA-FE44-9E37-1AB192107E3D}" type="presOf" srcId="{D219712B-7CAD-E148-8637-D6BC459EB562}" destId="{6DB07314-6B2B-044D-860B-1E38780E62EE}" srcOrd="1" destOrd="0" presId="urn:microsoft.com/office/officeart/2008/layout/HalfCircleOrganizationChart"/>
    <dgm:cxn modelId="{3CD7F07C-BC0A-F64B-AFD3-B4A5B4FA1DDC}" type="presParOf" srcId="{75F97186-59D2-9242-A798-07A9F4607645}" destId="{E097D64A-2FDA-AC41-BDE4-B9D42C0FEB1D}" srcOrd="0" destOrd="0" presId="urn:microsoft.com/office/officeart/2008/layout/HalfCircleOrganizationChart"/>
    <dgm:cxn modelId="{5C1F902E-DF7C-D148-97CB-CDEC69A9ADC0}" type="presParOf" srcId="{E097D64A-2FDA-AC41-BDE4-B9D42C0FEB1D}" destId="{5434DB36-B2FB-7948-9CA0-DD51802E24EF}" srcOrd="0" destOrd="0" presId="urn:microsoft.com/office/officeart/2008/layout/HalfCircleOrganizationChart"/>
    <dgm:cxn modelId="{F3586B59-517F-E248-A4B1-AD73788152B9}" type="presParOf" srcId="{5434DB36-B2FB-7948-9CA0-DD51802E24EF}" destId="{C5693945-3CFD-3F44-B982-B4A448F134E4}" srcOrd="0" destOrd="0" presId="urn:microsoft.com/office/officeart/2008/layout/HalfCircleOrganizationChart"/>
    <dgm:cxn modelId="{27FA3434-4C25-FC40-850D-5318C6173FEA}" type="presParOf" srcId="{5434DB36-B2FB-7948-9CA0-DD51802E24EF}" destId="{5E7A62F4-A5CE-A045-80EF-2C61F5EF132A}" srcOrd="1" destOrd="0" presId="urn:microsoft.com/office/officeart/2008/layout/HalfCircleOrganizationChart"/>
    <dgm:cxn modelId="{5BF2BA3E-10F9-0149-955D-4F6684D07FA8}" type="presParOf" srcId="{5434DB36-B2FB-7948-9CA0-DD51802E24EF}" destId="{02EFF7CE-9C7D-B24B-8C79-C16BD9AB7DEC}" srcOrd="2" destOrd="0" presId="urn:microsoft.com/office/officeart/2008/layout/HalfCircleOrganizationChart"/>
    <dgm:cxn modelId="{1F6FA43A-BD74-A740-BA12-D353C063E488}" type="presParOf" srcId="{5434DB36-B2FB-7948-9CA0-DD51802E24EF}" destId="{FE16FAD4-2F66-144D-B17D-1362A7052F5A}" srcOrd="3" destOrd="0" presId="urn:microsoft.com/office/officeart/2008/layout/HalfCircleOrganizationChart"/>
    <dgm:cxn modelId="{3D059FC6-1229-7F44-BEC6-3187AC42013A}" type="presParOf" srcId="{E097D64A-2FDA-AC41-BDE4-B9D42C0FEB1D}" destId="{03DFDDD8-D3BD-1E45-AB25-6E4891AEC90A}" srcOrd="1" destOrd="0" presId="urn:microsoft.com/office/officeart/2008/layout/HalfCircleOrganizationChart"/>
    <dgm:cxn modelId="{73B7DFE7-34FD-E94E-A710-06389A732AA0}" type="presParOf" srcId="{03DFDDD8-D3BD-1E45-AB25-6E4891AEC90A}" destId="{01034398-5920-D34B-8567-7B881B3113C5}" srcOrd="0" destOrd="0" presId="urn:microsoft.com/office/officeart/2008/layout/HalfCircleOrganizationChart"/>
    <dgm:cxn modelId="{B1AE07A8-1248-4246-8CF6-D29991820C2B}" type="presParOf" srcId="{03DFDDD8-D3BD-1E45-AB25-6E4891AEC90A}" destId="{6CA896AA-B321-2D4A-A02D-0EDB5A0CCCCF}" srcOrd="1" destOrd="0" presId="urn:microsoft.com/office/officeart/2008/layout/HalfCircleOrganizationChart"/>
    <dgm:cxn modelId="{D8B3A643-65A9-3442-93CA-614BB9FF14AC}" type="presParOf" srcId="{6CA896AA-B321-2D4A-A02D-0EDB5A0CCCCF}" destId="{EF369B5F-E9E2-D247-9215-6A03079E1F9A}" srcOrd="0" destOrd="0" presId="urn:microsoft.com/office/officeart/2008/layout/HalfCircleOrganizationChart"/>
    <dgm:cxn modelId="{E572FE85-5842-634A-9389-F389C2D42568}" type="presParOf" srcId="{EF369B5F-E9E2-D247-9215-6A03079E1F9A}" destId="{37B53F23-BA43-6641-B479-FDFBBDBF8803}" srcOrd="0" destOrd="0" presId="urn:microsoft.com/office/officeart/2008/layout/HalfCircleOrganizationChart"/>
    <dgm:cxn modelId="{F2168124-18E2-B84C-9F8A-1E7107813C77}" type="presParOf" srcId="{EF369B5F-E9E2-D247-9215-6A03079E1F9A}" destId="{15DAA924-63C0-8246-8635-FD59CE8E25F6}" srcOrd="1" destOrd="0" presId="urn:microsoft.com/office/officeart/2008/layout/HalfCircleOrganizationChart"/>
    <dgm:cxn modelId="{3614C72D-CB03-4140-81FC-3DEDBE524872}" type="presParOf" srcId="{EF369B5F-E9E2-D247-9215-6A03079E1F9A}" destId="{FADA55B9-3C23-2645-9719-5E6298DC52D9}" srcOrd="2" destOrd="0" presId="urn:microsoft.com/office/officeart/2008/layout/HalfCircleOrganizationChart"/>
    <dgm:cxn modelId="{80968515-9809-3142-833C-025217D3C860}" type="presParOf" srcId="{EF369B5F-E9E2-D247-9215-6A03079E1F9A}" destId="{CBBA1EAF-D894-A543-93E4-98EAAE74C750}" srcOrd="3" destOrd="0" presId="urn:microsoft.com/office/officeart/2008/layout/HalfCircleOrganizationChart"/>
    <dgm:cxn modelId="{B54215A1-541A-064D-940F-72D497AD3377}" type="presParOf" srcId="{6CA896AA-B321-2D4A-A02D-0EDB5A0CCCCF}" destId="{FC336DD7-0447-5A48-A2A9-55A193F522A1}" srcOrd="1" destOrd="0" presId="urn:microsoft.com/office/officeart/2008/layout/HalfCircleOrganizationChart"/>
    <dgm:cxn modelId="{52F8B81F-B802-A243-8491-6167B9EB8E2C}" type="presParOf" srcId="{FC336DD7-0447-5A48-A2A9-55A193F522A1}" destId="{331C6CBB-FBDD-8D4E-AAA1-5AD6467EB8DD}" srcOrd="0" destOrd="0" presId="urn:microsoft.com/office/officeart/2008/layout/HalfCircleOrganizationChart"/>
    <dgm:cxn modelId="{11596A0B-D3D3-DD4A-8FF9-539D91DC76DE}" type="presParOf" srcId="{FC336DD7-0447-5A48-A2A9-55A193F522A1}" destId="{872696AB-36AD-494F-A4C8-749857D92D26}" srcOrd="1" destOrd="0" presId="urn:microsoft.com/office/officeart/2008/layout/HalfCircleOrganizationChart"/>
    <dgm:cxn modelId="{8E509A1E-1C58-284E-9747-DD33D247825D}" type="presParOf" srcId="{872696AB-36AD-494F-A4C8-749857D92D26}" destId="{A51DACB2-91C6-D64B-928B-03D4F24195AF}" srcOrd="0" destOrd="0" presId="urn:microsoft.com/office/officeart/2008/layout/HalfCircleOrganizationChart"/>
    <dgm:cxn modelId="{CE12D2F6-E656-C340-8436-94D714F0EEAC}" type="presParOf" srcId="{A51DACB2-91C6-D64B-928B-03D4F24195AF}" destId="{CEF46C2E-7AED-B84F-B5A3-C93728F2E4B2}" srcOrd="0" destOrd="0" presId="urn:microsoft.com/office/officeart/2008/layout/HalfCircleOrganizationChart"/>
    <dgm:cxn modelId="{FA3EDDFB-8BA6-EC45-98D2-AC26F6933D06}" type="presParOf" srcId="{A51DACB2-91C6-D64B-928B-03D4F24195AF}" destId="{9582E554-A120-1D47-AA0F-7219DB3E8929}" srcOrd="1" destOrd="0" presId="urn:microsoft.com/office/officeart/2008/layout/HalfCircleOrganizationChart"/>
    <dgm:cxn modelId="{4CC37405-BEB5-D241-8F1E-0ADB96696563}" type="presParOf" srcId="{A51DACB2-91C6-D64B-928B-03D4F24195AF}" destId="{065ECD9B-49B7-CC43-BF57-8F995AA311DF}" srcOrd="2" destOrd="0" presId="urn:microsoft.com/office/officeart/2008/layout/HalfCircleOrganizationChart"/>
    <dgm:cxn modelId="{03E79F3F-AE93-5A49-87BD-3DA90B885E2D}" type="presParOf" srcId="{A51DACB2-91C6-D64B-928B-03D4F24195AF}" destId="{2596CF58-3F44-E046-B72F-15164FC96344}" srcOrd="3" destOrd="0" presId="urn:microsoft.com/office/officeart/2008/layout/HalfCircleOrganizationChart"/>
    <dgm:cxn modelId="{A886308F-64AE-1347-ABAE-2976BBEB4FD6}" type="presParOf" srcId="{872696AB-36AD-494F-A4C8-749857D92D26}" destId="{AD86972C-F87C-DD41-BB80-EA9F28E73C87}" srcOrd="1" destOrd="0" presId="urn:microsoft.com/office/officeart/2008/layout/HalfCircleOrganizationChart"/>
    <dgm:cxn modelId="{5995FC6F-E576-F64C-890F-120F36F79CB6}" type="presParOf" srcId="{872696AB-36AD-494F-A4C8-749857D92D26}" destId="{6BE5E8CD-2F6E-2440-9E64-00E80A1432E0}" srcOrd="2" destOrd="0" presId="urn:microsoft.com/office/officeart/2008/layout/HalfCircleOrganizationChart"/>
    <dgm:cxn modelId="{A63BEE84-97C2-4540-AA50-69D58BA0D48C}" type="presParOf" srcId="{FC336DD7-0447-5A48-A2A9-55A193F522A1}" destId="{EB66AEDF-EAF2-3D47-AE62-AC32FC337F28}" srcOrd="2" destOrd="0" presId="urn:microsoft.com/office/officeart/2008/layout/HalfCircleOrganizationChart"/>
    <dgm:cxn modelId="{C08440F8-9E42-044B-ACAD-864E092A971E}" type="presParOf" srcId="{FC336DD7-0447-5A48-A2A9-55A193F522A1}" destId="{472A0D84-F15F-E344-8DDD-5D69F4BFAB56}" srcOrd="3" destOrd="0" presId="urn:microsoft.com/office/officeart/2008/layout/HalfCircleOrganizationChart"/>
    <dgm:cxn modelId="{FB888461-1B97-2243-B14B-34E616B7BFB7}" type="presParOf" srcId="{472A0D84-F15F-E344-8DDD-5D69F4BFAB56}" destId="{816B95D6-FAC4-224D-A521-506284F1EABF}" srcOrd="0" destOrd="0" presId="urn:microsoft.com/office/officeart/2008/layout/HalfCircleOrganizationChart"/>
    <dgm:cxn modelId="{0C1FE0A1-2CFD-2F42-BAB4-4616ECB2B3D1}" type="presParOf" srcId="{816B95D6-FAC4-224D-A521-506284F1EABF}" destId="{FCAFB5E9-2954-1F4A-907B-79377A94BA6B}" srcOrd="0" destOrd="0" presId="urn:microsoft.com/office/officeart/2008/layout/HalfCircleOrganizationChart"/>
    <dgm:cxn modelId="{FF37651B-CC24-F94A-AC86-EDED3EA2306A}" type="presParOf" srcId="{816B95D6-FAC4-224D-A521-506284F1EABF}" destId="{D7DA9529-51C8-3A40-93ED-7DA211057632}" srcOrd="1" destOrd="0" presId="urn:microsoft.com/office/officeart/2008/layout/HalfCircleOrganizationChart"/>
    <dgm:cxn modelId="{45484C9D-33A0-524A-89C6-94380E2F51D1}" type="presParOf" srcId="{816B95D6-FAC4-224D-A521-506284F1EABF}" destId="{4D29DF2E-6A0B-C04F-AA2D-788D22361C3D}" srcOrd="2" destOrd="0" presId="urn:microsoft.com/office/officeart/2008/layout/HalfCircleOrganizationChart"/>
    <dgm:cxn modelId="{1B3F84D4-FF9D-854A-8D85-15EC06302C58}" type="presParOf" srcId="{816B95D6-FAC4-224D-A521-506284F1EABF}" destId="{6DB07314-6B2B-044D-860B-1E38780E62EE}" srcOrd="3" destOrd="0" presId="urn:microsoft.com/office/officeart/2008/layout/HalfCircleOrganizationChart"/>
    <dgm:cxn modelId="{56076DAB-D471-CC43-96B1-CB779B552D01}" type="presParOf" srcId="{472A0D84-F15F-E344-8DDD-5D69F4BFAB56}" destId="{FF50F914-1432-6A49-8109-D493CE02D3E8}" srcOrd="1" destOrd="0" presId="urn:microsoft.com/office/officeart/2008/layout/HalfCircleOrganizationChart"/>
    <dgm:cxn modelId="{630CD30A-4854-B04F-A410-DE4CE381F2DB}" type="presParOf" srcId="{472A0D84-F15F-E344-8DDD-5D69F4BFAB56}" destId="{3BC27832-2A1A-7641-97D0-F7566C890F6E}" srcOrd="2" destOrd="0" presId="urn:microsoft.com/office/officeart/2008/layout/HalfCircleOrganizationChart"/>
    <dgm:cxn modelId="{71DE6A7D-96B8-4F4E-AE6F-CED882A22EAC}" type="presParOf" srcId="{6CA896AA-B321-2D4A-A02D-0EDB5A0CCCCF}" destId="{EAF71F05-265A-9C48-9DCA-FF2A221F6D51}" srcOrd="2" destOrd="0" presId="urn:microsoft.com/office/officeart/2008/layout/HalfCircleOrganizationChart"/>
    <dgm:cxn modelId="{EACBB273-ED08-5F4F-AC31-9FF5BE4C6678}" type="presParOf" srcId="{03DFDDD8-D3BD-1E45-AB25-6E4891AEC90A}" destId="{BCA26EB9-E2A5-584D-ABD8-17B639E1CB7D}" srcOrd="2" destOrd="0" presId="urn:microsoft.com/office/officeart/2008/layout/HalfCircleOrganizationChart"/>
    <dgm:cxn modelId="{BD01CF9E-B727-DB4D-8E6E-794850EAE5A9}" type="presParOf" srcId="{03DFDDD8-D3BD-1E45-AB25-6E4891AEC90A}" destId="{B14EADD6-0E06-E945-81BA-6DCCF011E06C}" srcOrd="3" destOrd="0" presId="urn:microsoft.com/office/officeart/2008/layout/HalfCircleOrganizationChart"/>
    <dgm:cxn modelId="{1DD52B6F-820D-B841-A840-9B169ABF68E3}" type="presParOf" srcId="{B14EADD6-0E06-E945-81BA-6DCCF011E06C}" destId="{F492CEDF-1B43-1146-B27F-D85865D41DCD}" srcOrd="0" destOrd="0" presId="urn:microsoft.com/office/officeart/2008/layout/HalfCircleOrganizationChart"/>
    <dgm:cxn modelId="{FD78C949-0564-7149-B3D3-6066E50CA004}" type="presParOf" srcId="{F492CEDF-1B43-1146-B27F-D85865D41DCD}" destId="{6C9CE117-E452-334D-A79F-DB2DD8D37E0D}" srcOrd="0" destOrd="0" presId="urn:microsoft.com/office/officeart/2008/layout/HalfCircleOrganizationChart"/>
    <dgm:cxn modelId="{7DC672C3-FCA0-1E4A-90B9-AEB7E3CA159A}" type="presParOf" srcId="{F492CEDF-1B43-1146-B27F-D85865D41DCD}" destId="{E435A49D-3668-D14D-9375-49562350BA0C}" srcOrd="1" destOrd="0" presId="urn:microsoft.com/office/officeart/2008/layout/HalfCircleOrganizationChart"/>
    <dgm:cxn modelId="{98B70340-0377-FC4A-9A5A-35FB4B87CEC5}" type="presParOf" srcId="{F492CEDF-1B43-1146-B27F-D85865D41DCD}" destId="{86344B44-C4A1-E540-A9F1-DDEC53DB81A0}" srcOrd="2" destOrd="0" presId="urn:microsoft.com/office/officeart/2008/layout/HalfCircleOrganizationChart"/>
    <dgm:cxn modelId="{16EA9035-679B-B346-B78D-D15AD55DA3E9}" type="presParOf" srcId="{F492CEDF-1B43-1146-B27F-D85865D41DCD}" destId="{6C288485-15BE-D745-A35E-E2DD498851A2}" srcOrd="3" destOrd="0" presId="urn:microsoft.com/office/officeart/2008/layout/HalfCircleOrganizationChart"/>
    <dgm:cxn modelId="{38BCC172-0262-4644-8B61-90438F85E9CF}" type="presParOf" srcId="{B14EADD6-0E06-E945-81BA-6DCCF011E06C}" destId="{6A22D8B5-6BE3-044B-A6B7-4B7F4102C8FA}" srcOrd="1" destOrd="0" presId="urn:microsoft.com/office/officeart/2008/layout/HalfCircleOrganizationChart"/>
    <dgm:cxn modelId="{9E5B3EE1-9404-474C-BE42-E694FDD3C870}" type="presParOf" srcId="{6A22D8B5-6BE3-044B-A6B7-4B7F4102C8FA}" destId="{471F6BE3-7A2E-6A45-A38E-0A607CF91F99}" srcOrd="0" destOrd="0" presId="urn:microsoft.com/office/officeart/2008/layout/HalfCircleOrganizationChart"/>
    <dgm:cxn modelId="{A3E82D6B-7AB5-1143-9313-C4E0F25218EF}" type="presParOf" srcId="{6A22D8B5-6BE3-044B-A6B7-4B7F4102C8FA}" destId="{4300F5AE-671C-B149-91B8-8BBAB68AEF5C}" srcOrd="1" destOrd="0" presId="urn:microsoft.com/office/officeart/2008/layout/HalfCircleOrganizationChart"/>
    <dgm:cxn modelId="{D91785C5-770F-6D4B-BA26-1159E83B7873}" type="presParOf" srcId="{4300F5AE-671C-B149-91B8-8BBAB68AEF5C}" destId="{1F4CF76B-DB99-1A48-A967-DAC675219ED5}" srcOrd="0" destOrd="0" presId="urn:microsoft.com/office/officeart/2008/layout/HalfCircleOrganizationChart"/>
    <dgm:cxn modelId="{AEA87BF2-87F1-0C42-A9DF-91FA4A19FB9F}" type="presParOf" srcId="{1F4CF76B-DB99-1A48-A967-DAC675219ED5}" destId="{6258BA97-2562-9748-8C17-CCFC793762D5}" srcOrd="0" destOrd="0" presId="urn:microsoft.com/office/officeart/2008/layout/HalfCircleOrganizationChart"/>
    <dgm:cxn modelId="{C3A04756-B252-0B42-846E-B0FEB2342152}" type="presParOf" srcId="{1F4CF76B-DB99-1A48-A967-DAC675219ED5}" destId="{E4B17E37-AAD1-444A-B766-3EA687AF1098}" srcOrd="1" destOrd="0" presId="urn:microsoft.com/office/officeart/2008/layout/HalfCircleOrganizationChart"/>
    <dgm:cxn modelId="{A942E768-7770-F04F-BB7F-8F3174E9F7F5}" type="presParOf" srcId="{1F4CF76B-DB99-1A48-A967-DAC675219ED5}" destId="{06322029-F455-A940-95AB-06721650BA2A}" srcOrd="2" destOrd="0" presId="urn:microsoft.com/office/officeart/2008/layout/HalfCircleOrganizationChart"/>
    <dgm:cxn modelId="{8A07ABE0-B045-6949-98B0-1ADFC35ECA68}" type="presParOf" srcId="{1F4CF76B-DB99-1A48-A967-DAC675219ED5}" destId="{6D513A25-8EC0-F741-9001-EA627391A234}" srcOrd="3" destOrd="0" presId="urn:microsoft.com/office/officeart/2008/layout/HalfCircleOrganizationChart"/>
    <dgm:cxn modelId="{04ECBA91-30C5-6C45-A40A-8FA2F0AC0DB8}" type="presParOf" srcId="{4300F5AE-671C-B149-91B8-8BBAB68AEF5C}" destId="{30920EB1-8A72-5D41-AAE2-F3D7F2B3D98A}" srcOrd="1" destOrd="0" presId="urn:microsoft.com/office/officeart/2008/layout/HalfCircleOrganizationChart"/>
    <dgm:cxn modelId="{CEE9358E-917B-0C4F-83FD-6C3A34763BC2}" type="presParOf" srcId="{4300F5AE-671C-B149-91B8-8BBAB68AEF5C}" destId="{BE90C408-02C0-2C4C-9EBD-4664ED7FF62D}" srcOrd="2" destOrd="0" presId="urn:microsoft.com/office/officeart/2008/layout/HalfCircleOrganizationChart"/>
    <dgm:cxn modelId="{F60829DE-EE9D-7346-87D7-4B18EA56957E}" type="presParOf" srcId="{6A22D8B5-6BE3-044B-A6B7-4B7F4102C8FA}" destId="{860BACCF-9949-1E41-8A1A-442FD9D74DCC}" srcOrd="2" destOrd="0" presId="urn:microsoft.com/office/officeart/2008/layout/HalfCircleOrganizationChart"/>
    <dgm:cxn modelId="{D6B70DE1-6906-C746-BACF-1512C1862651}" type="presParOf" srcId="{6A22D8B5-6BE3-044B-A6B7-4B7F4102C8FA}" destId="{525D7CC3-3DEB-A648-BC5B-5B711BB4ADF7}" srcOrd="3" destOrd="0" presId="urn:microsoft.com/office/officeart/2008/layout/HalfCircleOrganizationChart"/>
    <dgm:cxn modelId="{0275CBBB-BA53-7549-AF8A-B693DBA29D95}" type="presParOf" srcId="{525D7CC3-3DEB-A648-BC5B-5B711BB4ADF7}" destId="{61CF8692-68B8-A040-87A9-F372656C92B8}" srcOrd="0" destOrd="0" presId="urn:microsoft.com/office/officeart/2008/layout/HalfCircleOrganizationChart"/>
    <dgm:cxn modelId="{F270DE5B-30E5-E24F-94B6-CFE3B2E5E983}" type="presParOf" srcId="{61CF8692-68B8-A040-87A9-F372656C92B8}" destId="{53EFD667-89DE-324E-AF7F-62B02B53B696}" srcOrd="0" destOrd="0" presId="urn:microsoft.com/office/officeart/2008/layout/HalfCircleOrganizationChart"/>
    <dgm:cxn modelId="{8D86882C-BD58-3741-A6C4-B8EEE2656286}" type="presParOf" srcId="{61CF8692-68B8-A040-87A9-F372656C92B8}" destId="{95B662ED-03B7-6441-B94E-5F3FC18575EB}" srcOrd="1" destOrd="0" presId="urn:microsoft.com/office/officeart/2008/layout/HalfCircleOrganizationChart"/>
    <dgm:cxn modelId="{6907437D-EA01-8A49-83D6-7A92E4D7FEBD}" type="presParOf" srcId="{61CF8692-68B8-A040-87A9-F372656C92B8}" destId="{9A8D48AF-BFEA-2141-92B7-49C7294D0F68}" srcOrd="2" destOrd="0" presId="urn:microsoft.com/office/officeart/2008/layout/HalfCircleOrganizationChart"/>
    <dgm:cxn modelId="{6E4FE5E2-8393-A141-8EA2-51FFD4583927}" type="presParOf" srcId="{61CF8692-68B8-A040-87A9-F372656C92B8}" destId="{0AAD7100-F97A-3445-B90D-9496955CD494}" srcOrd="3" destOrd="0" presId="urn:microsoft.com/office/officeart/2008/layout/HalfCircleOrganizationChart"/>
    <dgm:cxn modelId="{C54BFC99-1709-504D-8215-6AA61C6BDD55}" type="presParOf" srcId="{525D7CC3-3DEB-A648-BC5B-5B711BB4ADF7}" destId="{1CC8C2D6-1195-3B42-9408-200ED91FAB7D}" srcOrd="1" destOrd="0" presId="urn:microsoft.com/office/officeart/2008/layout/HalfCircleOrganizationChart"/>
    <dgm:cxn modelId="{B7F1FB7B-5525-DF4A-81D9-BD3596ADBE41}" type="presParOf" srcId="{525D7CC3-3DEB-A648-BC5B-5B711BB4ADF7}" destId="{8C3CF7C3-13F1-D14E-8ED5-D3D37C91D7B1}" srcOrd="2" destOrd="0" presId="urn:microsoft.com/office/officeart/2008/layout/HalfCircleOrganizationChart"/>
    <dgm:cxn modelId="{F176ECBB-422A-FB43-87EF-7C557C536244}" type="presParOf" srcId="{B14EADD6-0E06-E945-81BA-6DCCF011E06C}" destId="{852ED8C3-B298-0640-A9BB-A04A29176DE8}" srcOrd="2" destOrd="0" presId="urn:microsoft.com/office/officeart/2008/layout/HalfCircleOrganizationChart"/>
    <dgm:cxn modelId="{2089F343-6ED0-A04B-ACEE-E0155186B624}" type="presParOf" srcId="{E097D64A-2FDA-AC41-BDE4-B9D42C0FEB1D}" destId="{3E46FB88-8811-1747-8787-A287E909FC40}" srcOrd="2" destOrd="0" presId="urn:microsoft.com/office/officeart/2008/layout/HalfCircleOrganizationChart"/>
  </dgm:cxnLst>
  <dgm:bg/>
  <dgm:whole>
    <a:ln>
      <a:solidFill>
        <a:schemeClr val="accent1"/>
      </a:solidFill>
    </a:ln>
  </dgm:whole>
  <dgm:extLst>
    <a:ext uri="http://schemas.microsoft.com/office/drawing/2008/diagram">
      <dsp:dataModelExt xmlns:dsp="http://schemas.microsoft.com/office/drawing/2008/diagram" relId="rId3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60BACCF-9949-1E41-8A1A-442FD9D74DCC}">
      <dsp:nvSpPr>
        <dsp:cNvPr id="0" name=""/>
        <dsp:cNvSpPr/>
      </dsp:nvSpPr>
      <dsp:spPr>
        <a:xfrm>
          <a:off x="4153779" y="1580269"/>
          <a:ext cx="712433" cy="247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45"/>
              </a:lnTo>
              <a:lnTo>
                <a:pt x="712433" y="123645"/>
              </a:lnTo>
              <a:lnTo>
                <a:pt x="712433" y="24729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71F6BE3-7A2E-6A45-A38E-0A607CF91F99}">
      <dsp:nvSpPr>
        <dsp:cNvPr id="0" name=""/>
        <dsp:cNvSpPr/>
      </dsp:nvSpPr>
      <dsp:spPr>
        <a:xfrm>
          <a:off x="3441346" y="1580269"/>
          <a:ext cx="712433" cy="247291"/>
        </a:xfrm>
        <a:custGeom>
          <a:avLst/>
          <a:gdLst/>
          <a:ahLst/>
          <a:cxnLst/>
          <a:rect l="0" t="0" r="0" b="0"/>
          <a:pathLst>
            <a:path>
              <a:moveTo>
                <a:pt x="712433" y="0"/>
              </a:moveTo>
              <a:lnTo>
                <a:pt x="712433" y="123645"/>
              </a:lnTo>
              <a:lnTo>
                <a:pt x="0" y="123645"/>
              </a:lnTo>
              <a:lnTo>
                <a:pt x="0" y="24729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CA26EB9-E2A5-584D-ABD8-17B639E1CB7D}">
      <dsp:nvSpPr>
        <dsp:cNvPr id="0" name=""/>
        <dsp:cNvSpPr/>
      </dsp:nvSpPr>
      <dsp:spPr>
        <a:xfrm>
          <a:off x="2728912" y="744189"/>
          <a:ext cx="1424867" cy="247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45"/>
              </a:lnTo>
              <a:lnTo>
                <a:pt x="1424867" y="123645"/>
              </a:lnTo>
              <a:lnTo>
                <a:pt x="1424867" y="24729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B66AEDF-EAF2-3D47-AE62-AC32FC337F28}">
      <dsp:nvSpPr>
        <dsp:cNvPr id="0" name=""/>
        <dsp:cNvSpPr/>
      </dsp:nvSpPr>
      <dsp:spPr>
        <a:xfrm>
          <a:off x="1304045" y="1580269"/>
          <a:ext cx="712433" cy="24729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23645"/>
              </a:lnTo>
              <a:lnTo>
                <a:pt x="712433" y="123645"/>
              </a:lnTo>
              <a:lnTo>
                <a:pt x="712433" y="24729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31C6CBB-FBDD-8D4E-AAA1-5AD6467EB8DD}">
      <dsp:nvSpPr>
        <dsp:cNvPr id="0" name=""/>
        <dsp:cNvSpPr/>
      </dsp:nvSpPr>
      <dsp:spPr>
        <a:xfrm>
          <a:off x="591611" y="1580269"/>
          <a:ext cx="712433" cy="247291"/>
        </a:xfrm>
        <a:custGeom>
          <a:avLst/>
          <a:gdLst/>
          <a:ahLst/>
          <a:cxnLst/>
          <a:rect l="0" t="0" r="0" b="0"/>
          <a:pathLst>
            <a:path>
              <a:moveTo>
                <a:pt x="712433" y="0"/>
              </a:moveTo>
              <a:lnTo>
                <a:pt x="712433" y="123645"/>
              </a:lnTo>
              <a:lnTo>
                <a:pt x="0" y="123645"/>
              </a:lnTo>
              <a:lnTo>
                <a:pt x="0" y="24729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1034398-5920-D34B-8567-7B881B3113C5}">
      <dsp:nvSpPr>
        <dsp:cNvPr id="0" name=""/>
        <dsp:cNvSpPr/>
      </dsp:nvSpPr>
      <dsp:spPr>
        <a:xfrm>
          <a:off x="1304045" y="744189"/>
          <a:ext cx="1424867" cy="247291"/>
        </a:xfrm>
        <a:custGeom>
          <a:avLst/>
          <a:gdLst/>
          <a:ahLst/>
          <a:cxnLst/>
          <a:rect l="0" t="0" r="0" b="0"/>
          <a:pathLst>
            <a:path>
              <a:moveTo>
                <a:pt x="1424867" y="0"/>
              </a:moveTo>
              <a:lnTo>
                <a:pt x="1424867" y="123645"/>
              </a:lnTo>
              <a:lnTo>
                <a:pt x="0" y="123645"/>
              </a:lnTo>
              <a:lnTo>
                <a:pt x="0" y="24729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E7A62F4-A5CE-A045-80EF-2C61F5EF132A}">
      <dsp:nvSpPr>
        <dsp:cNvPr id="0" name=""/>
        <dsp:cNvSpPr/>
      </dsp:nvSpPr>
      <dsp:spPr>
        <a:xfrm>
          <a:off x="2434518" y="155401"/>
          <a:ext cx="588788" cy="58878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EFF7CE-9C7D-B24B-8C79-C16BD9AB7DEC}">
      <dsp:nvSpPr>
        <dsp:cNvPr id="0" name=""/>
        <dsp:cNvSpPr/>
      </dsp:nvSpPr>
      <dsp:spPr>
        <a:xfrm>
          <a:off x="2434518" y="155401"/>
          <a:ext cx="588788" cy="58878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5693945-3CFD-3F44-B982-B4A448F134E4}">
      <dsp:nvSpPr>
        <dsp:cNvPr id="0" name=""/>
        <dsp:cNvSpPr/>
      </dsp:nvSpPr>
      <dsp:spPr>
        <a:xfrm>
          <a:off x="2140124" y="261383"/>
          <a:ext cx="1177576" cy="376824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/>
            <a:t>D</a:t>
          </a:r>
          <a:endParaRPr lang="zh-CN" altLang="en-US" sz="2400" kern="1200"/>
        </a:p>
      </dsp:txBody>
      <dsp:txXfrm>
        <a:off x="2140124" y="261383"/>
        <a:ext cx="1177576" cy="376824"/>
      </dsp:txXfrm>
    </dsp:sp>
    <dsp:sp modelId="{15DAA924-63C0-8246-8635-FD59CE8E25F6}">
      <dsp:nvSpPr>
        <dsp:cNvPr id="0" name=""/>
        <dsp:cNvSpPr/>
      </dsp:nvSpPr>
      <dsp:spPr>
        <a:xfrm>
          <a:off x="1009650" y="991480"/>
          <a:ext cx="588788" cy="58878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DA55B9-3C23-2645-9719-5E6298DC52D9}">
      <dsp:nvSpPr>
        <dsp:cNvPr id="0" name=""/>
        <dsp:cNvSpPr/>
      </dsp:nvSpPr>
      <dsp:spPr>
        <a:xfrm>
          <a:off x="1009650" y="991480"/>
          <a:ext cx="588788" cy="58878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7B53F23-BA43-6641-B479-FDFBBDBF8803}">
      <dsp:nvSpPr>
        <dsp:cNvPr id="0" name=""/>
        <dsp:cNvSpPr/>
      </dsp:nvSpPr>
      <dsp:spPr>
        <a:xfrm>
          <a:off x="715256" y="1097462"/>
          <a:ext cx="1177576" cy="376824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/>
            <a:t>B</a:t>
          </a:r>
          <a:endParaRPr lang="zh-CN" altLang="en-US" sz="2400" kern="1200"/>
        </a:p>
      </dsp:txBody>
      <dsp:txXfrm>
        <a:off x="715256" y="1097462"/>
        <a:ext cx="1177576" cy="376824"/>
      </dsp:txXfrm>
    </dsp:sp>
    <dsp:sp modelId="{9582E554-A120-1D47-AA0F-7219DB3E8929}">
      <dsp:nvSpPr>
        <dsp:cNvPr id="0" name=""/>
        <dsp:cNvSpPr/>
      </dsp:nvSpPr>
      <dsp:spPr>
        <a:xfrm>
          <a:off x="297217" y="1827560"/>
          <a:ext cx="588788" cy="58878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5ECD9B-49B7-CC43-BF57-8F995AA311DF}">
      <dsp:nvSpPr>
        <dsp:cNvPr id="0" name=""/>
        <dsp:cNvSpPr/>
      </dsp:nvSpPr>
      <dsp:spPr>
        <a:xfrm>
          <a:off x="297217" y="1827560"/>
          <a:ext cx="588788" cy="58878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EF46C2E-7AED-B84F-B5A3-C93728F2E4B2}">
      <dsp:nvSpPr>
        <dsp:cNvPr id="0" name=""/>
        <dsp:cNvSpPr/>
      </dsp:nvSpPr>
      <dsp:spPr>
        <a:xfrm>
          <a:off x="2823" y="1933542"/>
          <a:ext cx="1177576" cy="376824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/>
            <a:t>A</a:t>
          </a:r>
          <a:endParaRPr lang="zh-CN" altLang="en-US" sz="2400" kern="1200"/>
        </a:p>
      </dsp:txBody>
      <dsp:txXfrm>
        <a:off x="2823" y="1933542"/>
        <a:ext cx="1177576" cy="376824"/>
      </dsp:txXfrm>
    </dsp:sp>
    <dsp:sp modelId="{D7DA9529-51C8-3A40-93ED-7DA211057632}">
      <dsp:nvSpPr>
        <dsp:cNvPr id="0" name=""/>
        <dsp:cNvSpPr/>
      </dsp:nvSpPr>
      <dsp:spPr>
        <a:xfrm>
          <a:off x="1722084" y="1827560"/>
          <a:ext cx="588788" cy="58878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D29DF2E-6A0B-C04F-AA2D-788D22361C3D}">
      <dsp:nvSpPr>
        <dsp:cNvPr id="0" name=""/>
        <dsp:cNvSpPr/>
      </dsp:nvSpPr>
      <dsp:spPr>
        <a:xfrm>
          <a:off x="1722084" y="1827560"/>
          <a:ext cx="588788" cy="58878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CAFB5E9-2954-1F4A-907B-79377A94BA6B}">
      <dsp:nvSpPr>
        <dsp:cNvPr id="0" name=""/>
        <dsp:cNvSpPr/>
      </dsp:nvSpPr>
      <dsp:spPr>
        <a:xfrm>
          <a:off x="1427690" y="1933542"/>
          <a:ext cx="1177576" cy="376824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/>
            <a:t>C</a:t>
          </a:r>
          <a:endParaRPr lang="zh-CN" altLang="en-US" sz="2400" kern="1200"/>
        </a:p>
      </dsp:txBody>
      <dsp:txXfrm>
        <a:off x="1427690" y="1933542"/>
        <a:ext cx="1177576" cy="376824"/>
      </dsp:txXfrm>
    </dsp:sp>
    <dsp:sp modelId="{E435A49D-3668-D14D-9375-49562350BA0C}">
      <dsp:nvSpPr>
        <dsp:cNvPr id="0" name=""/>
        <dsp:cNvSpPr/>
      </dsp:nvSpPr>
      <dsp:spPr>
        <a:xfrm>
          <a:off x="3859385" y="991480"/>
          <a:ext cx="588788" cy="58878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6344B44-C4A1-E540-A9F1-DDEC53DB81A0}">
      <dsp:nvSpPr>
        <dsp:cNvPr id="0" name=""/>
        <dsp:cNvSpPr/>
      </dsp:nvSpPr>
      <dsp:spPr>
        <a:xfrm>
          <a:off x="3859385" y="991480"/>
          <a:ext cx="588788" cy="58878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C9CE117-E452-334D-A79F-DB2DD8D37E0D}">
      <dsp:nvSpPr>
        <dsp:cNvPr id="0" name=""/>
        <dsp:cNvSpPr/>
      </dsp:nvSpPr>
      <dsp:spPr>
        <a:xfrm>
          <a:off x="3564991" y="1097462"/>
          <a:ext cx="1177576" cy="376824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/>
            <a:t>F</a:t>
          </a:r>
          <a:endParaRPr lang="zh-CN" altLang="en-US" sz="2400" kern="1200"/>
        </a:p>
      </dsp:txBody>
      <dsp:txXfrm>
        <a:off x="3564991" y="1097462"/>
        <a:ext cx="1177576" cy="376824"/>
      </dsp:txXfrm>
    </dsp:sp>
    <dsp:sp modelId="{E4B17E37-AAD1-444A-B766-3EA687AF1098}">
      <dsp:nvSpPr>
        <dsp:cNvPr id="0" name=""/>
        <dsp:cNvSpPr/>
      </dsp:nvSpPr>
      <dsp:spPr>
        <a:xfrm>
          <a:off x="3146952" y="1827560"/>
          <a:ext cx="588788" cy="58878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6322029-F455-A940-95AB-06721650BA2A}">
      <dsp:nvSpPr>
        <dsp:cNvPr id="0" name=""/>
        <dsp:cNvSpPr/>
      </dsp:nvSpPr>
      <dsp:spPr>
        <a:xfrm>
          <a:off x="3146952" y="1827560"/>
          <a:ext cx="588788" cy="58878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258BA97-2562-9748-8C17-CCFC793762D5}">
      <dsp:nvSpPr>
        <dsp:cNvPr id="0" name=""/>
        <dsp:cNvSpPr/>
      </dsp:nvSpPr>
      <dsp:spPr>
        <a:xfrm>
          <a:off x="2852558" y="1933542"/>
          <a:ext cx="1177576" cy="376824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/>
            <a:t>E</a:t>
          </a:r>
          <a:endParaRPr lang="zh-CN" altLang="en-US" sz="2400" kern="1200"/>
        </a:p>
      </dsp:txBody>
      <dsp:txXfrm>
        <a:off x="2852558" y="1933542"/>
        <a:ext cx="1177576" cy="376824"/>
      </dsp:txXfrm>
    </dsp:sp>
    <dsp:sp modelId="{95B662ED-03B7-6441-B94E-5F3FC18575EB}">
      <dsp:nvSpPr>
        <dsp:cNvPr id="0" name=""/>
        <dsp:cNvSpPr/>
      </dsp:nvSpPr>
      <dsp:spPr>
        <a:xfrm>
          <a:off x="4571819" y="1827560"/>
          <a:ext cx="588788" cy="588788"/>
        </a:xfrm>
        <a:prstGeom prst="arc">
          <a:avLst>
            <a:gd name="adj1" fmla="val 13200000"/>
            <a:gd name="adj2" fmla="val 192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A8D48AF-BFEA-2141-92B7-49C7294D0F68}">
      <dsp:nvSpPr>
        <dsp:cNvPr id="0" name=""/>
        <dsp:cNvSpPr/>
      </dsp:nvSpPr>
      <dsp:spPr>
        <a:xfrm>
          <a:off x="4571819" y="1827560"/>
          <a:ext cx="588788" cy="588788"/>
        </a:xfrm>
        <a:prstGeom prst="arc">
          <a:avLst>
            <a:gd name="adj1" fmla="val 2400000"/>
            <a:gd name="adj2" fmla="val 8400000"/>
          </a:avLst>
        </a:pr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3EFD667-89DE-324E-AF7F-62B02B53B696}">
      <dsp:nvSpPr>
        <dsp:cNvPr id="0" name=""/>
        <dsp:cNvSpPr/>
      </dsp:nvSpPr>
      <dsp:spPr>
        <a:xfrm>
          <a:off x="4277425" y="1933542"/>
          <a:ext cx="1177576" cy="376824"/>
        </a:xfrm>
        <a:prstGeom prst="rect">
          <a:avLst/>
        </a:prstGeom>
        <a:noFill/>
        <a:ln w="12700" cap="flat" cmpd="sng" algn="ctr">
          <a:noFill/>
          <a:prstDash val="solid"/>
          <a:miter lim="800000"/>
        </a:ln>
        <a:effectLst/>
        <a:sp3d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5240" tIns="15240" rIns="15240" bIns="15240" numCol="1" spcCol="1270" anchor="ctr" anchorCtr="0">
          <a:noAutofit/>
        </a:bodyPr>
        <a:lstStyle/>
        <a:p>
          <a:pPr marL="0" lvl="0" indent="0" algn="ctr" defTabSz="10668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altLang="zh-CN" sz="2400" kern="1200"/>
            <a:t>G</a:t>
          </a:r>
          <a:endParaRPr lang="zh-CN" altLang="en-US" sz="2400" kern="1200"/>
        </a:p>
      </dsp:txBody>
      <dsp:txXfrm>
        <a:off x="4277425" y="1933542"/>
        <a:ext cx="1177576" cy="37682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HalfCircleOrganizationChart">
  <dgm:title val=""/>
  <dgm:desc val=""/>
  <dgm:catLst>
    <dgm:cat type="hierarchy" pri="1500"/>
  </dgm:catLst>
  <dgm:samp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 type="asst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Name0">
    <dgm:varLst>
      <dgm:orgChart val="1"/>
      <dgm:chPref val="1"/>
      <dgm:dir/>
      <dgm:animOne val="branch"/>
      <dgm:animLvl val="lvl"/>
      <dgm:resizeHandles/>
    </dgm:varLst>
    <dgm:choose name="Name1">
      <dgm:if name="Name2" func="var" arg="dir" op="equ" val="norm">
        <dgm:alg type="hierChild">
          <dgm:param type="linDir" val="fromL"/>
        </dgm:alg>
      </dgm:if>
      <dgm:else name="Name3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2" refType="w" fact="10"/>
      <dgm:constr type="h" for="des" forName="rootComposite2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forEach name="Name4" axis="ch">
      <dgm:forEach name="Name5" axis="self" ptType="node">
        <dgm:layoutNode name="hierRoot1">
          <dgm:varLst>
            <dgm:hierBranch val="init"/>
          </dgm:varLst>
          <dgm:choose name="Name6">
            <dgm:if name="Name7" func="var" arg="hierBranch" op="equ" val="l">
              <dgm:alg type="hierRoot">
                <dgm:param type="hierAlign" val="tR"/>
              </dgm:alg>
              <dgm:constrLst>
                <dgm:constr type="alignOff" val="0.65"/>
              </dgm:constrLst>
            </dgm:if>
            <dgm:if name="Name8" func="var" arg="hierBranch" op="equ" val="r">
              <dgm:alg type="hierRoot">
                <dgm:param type="hierAlign" val="tL"/>
              </dgm:alg>
              <dgm:constrLst>
                <dgm:constr type="alignOff" val="0.65"/>
              </dgm:constrLst>
            </dgm:if>
            <dgm:if name="Name9" func="var" arg="hierBranch" op="equ" val="hang">
              <dgm:alg type="hierRoot"/>
              <dgm:constrLst>
                <dgm:constr type="alignOff" val="0.65"/>
              </dgm:constrLst>
            </dgm:if>
            <dgm:else name="Name10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1">
              <dgm:if name="Name12" func="var" arg="hierBranch" op="equ" val="init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3" func="var" arg="hierBranch" op="equ" val="l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if name="Name14" func="var" arg="hierBranch" op="equ" val="r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if>
              <dgm:else name="Name15">
                <dgm:constrLst>
                  <dgm:constr type="l" for="ch" forName="rootText1"/>
                  <dgm:constr type="t" for="ch" forName="rootText1" refType="h" fact="0.18"/>
                  <dgm:constr type="w" for="ch" forName="rootText1" refType="w"/>
                  <dgm:constr type="h" for="ch" forName="rootText1" refType="h" fact="0.64"/>
                  <dgm:constr type="l" for="ch" forName="topArc1" refType="w" fact="0.25"/>
                  <dgm:constr type="t" for="ch" forName="topArc1"/>
                  <dgm:constr type="w" for="ch" forName="topArc1" refType="h" refFor="ch" refForName="topArc1"/>
                  <dgm:constr type="h" for="ch" forName="topArc1" refType="h"/>
                  <dgm:constr type="l" for="ch" forName="bottomArc1" refType="w" fact="0.25"/>
                  <dgm:constr type="t" for="ch" forName="bottomArc1"/>
                  <dgm:constr type="w" for="ch" forName="bottomArc1" refType="h" refFor="ch" refForName="bottomArc1"/>
                  <dgm:constr type="h" for="ch" forName="bottomArc1" refType="h"/>
                  <dgm:constr type="ctrX" for="ch" forName="topConnNode1" refType="w" fact="0.5"/>
                  <dgm:constr type="t" for="ch" forName="topConnNode1"/>
                  <dgm:constr type="w" for="ch" forName="topConnNode1" refType="h" fact="0.76"/>
                  <dgm:constr type="b" for="ch" forName="topConnNode1" refType="t" refFor="ch" refForName="rootText1"/>
                </dgm:constrLst>
              </dgm:else>
            </dgm:choose>
            <dgm:layoutNode name="rootText1" styleLbl="alignAcc1">
              <dgm:varLst>
                <dgm:chPref val="3"/>
              </dgm:varLst>
              <dgm:alg type="tx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top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-140"/>
                  <dgm:adj idx="2" val="-40"/>
                </dgm:adjLst>
              </dgm:shape>
              <dgm:presOf/>
            </dgm:layoutNode>
            <dgm:layoutNode name="bottomArc1" styleLbl="parChTrans1D1" moveWith="rootText1">
              <dgm:alg type="sp"/>
              <dgm:shape xmlns:r="http://schemas.openxmlformats.org/officeDocument/2006/relationships" type="arc" r:blip="" zOrderOff="-2">
                <dgm:adjLst>
                  <dgm:adj idx="1" val="40"/>
                  <dgm:adj idx="2" val="140"/>
                </dgm:adjLst>
              </dgm:shape>
              <dgm:presOf/>
            </dgm:layoutNode>
            <dgm:layoutNode name="topConnNode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</dgm:layoutNode>
          </dgm:layoutNode>
          <dgm:layoutNode name="hierChild2">
            <dgm:choose name="Name16">
              <dgm:if name="Name17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18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19" func="var" arg="hierBranch" op="equ" val="hang">
                <dgm:choose name="Name20">
                  <dgm:if name="Name21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2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3">
                <dgm:choose name="Name24">
                  <dgm:if name="Name25" func="var" arg="dir" op="equ" val="norm">
                    <dgm:alg type="hierChild"/>
                  </dgm:if>
                  <dgm:else name="Name26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a" axis="ch" ptType="nonAsst">
              <dgm:forEach name="Name27" axis="precedSib" ptType="parTrans" st="-1" cnt="1">
                <dgm:layoutNode name="Name28">
                  <dgm:choose name="Name29">
                    <dgm:if name="Name30" func="var" arg="hierBranch" op="equ" val="std">
                      <dgm:choose name="Name31">
                        <dgm:if name="Name32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1"/>
                            <dgm:param type="dstNode" val="topArc2"/>
                          </dgm:alg>
                        </dgm:if>
                        <dgm:if name="Name33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3"/>
                            <dgm:param type="dstNode" val="topArc2"/>
                          </dgm:alg>
                        </dgm:if>
                        <dgm:else name="Name34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  <dgm:param type="srcNode" val="bottomArc2"/>
                            <dgm:param type="dstNode" val="topArc2"/>
                          </dgm:alg>
                        </dgm:else>
                      </dgm:choose>
                    </dgm:if>
                    <dgm:if name="Name35" func="var" arg="hierBranch" op="equ" val="init">
                      <dgm:choose name="Name36">
                        <dgm:if name="Name37" axis="self" func="depth" op="lte" val="2">
                          <dgm:choose name="Name38">
                            <dgm:if name="Name39" axis="self" func="depth" op="lte" val="2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1"/>
                                <dgm:param type="dstNode" val="topArc2"/>
                              </dgm:alg>
                            </dgm:if>
                            <dgm:if name="Name40" axis="par" ptType="asst" func="cnt" op="equ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3"/>
                                <dgm:param type="dstNode" val="topArc2"/>
                              </dgm:alg>
                            </dgm:if>
                            <dgm:else name="Name4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  <dgm:param type="srcNode" val="bottomArc2"/>
                                <dgm:param type="dstNode" val="topArc2"/>
                              </dgm:alg>
                            </dgm:else>
                          </dgm:choose>
                        </dgm:if>
                        <dgm:else name="Name42">
                          <dgm:choose name="Name43">
                            <dgm:if name="Name44" axis="par des" func="maxDepth" op="lte" val="1">
                              <dgm:choose name="Name45">
                                <dgm:if name="Name46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1"/>
                                    <dgm:param type="dstNode" val="topConnNode2"/>
                                  </dgm:alg>
                                </dgm:if>
                                <dgm:if name="Name47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3"/>
                                    <dgm:param type="dstNode" val="topConnNode2"/>
                                  </dgm:alg>
                                </dgm:if>
                                <dgm:else name="Name48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bL bR"/>
                                    <dgm:param type="srcNode" val="bottomArc2"/>
                                    <dgm:param type="dstNode" val="topConnNode2"/>
                                  </dgm:alg>
                                </dgm:else>
                              </dgm:choose>
                            </dgm:if>
                            <dgm:else name="Name49">
                              <dgm:choose name="Name50">
                                <dgm:if name="Name51" axis="self" func="depth" op="lte" val="2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1"/>
                                    <dgm:param type="dstNode" val="topArc2"/>
                                  </dgm:alg>
                                </dgm:if>
                                <dgm:if name="Name52" axis="par" ptType="asst" func="cnt" op="equ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3"/>
                                    <dgm:param type="dstNode" val="topArc2"/>
                                  </dgm:alg>
                                </dgm:if>
                                <dgm:else name="Name53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tCtr"/>
                                    <dgm:param type="bendPt" val="end"/>
                                    <dgm:param type="srcNode" val="bottomArc2"/>
                                    <dgm:param type="dstNode" val="topArc2"/>
                                  </dgm:alg>
                                </dgm:else>
                              </dgm:choose>
                            </dgm:else>
                          </dgm:choose>
                        </dgm:else>
                      </dgm:choose>
                    </dgm:if>
                    <dgm:else name="Name54">
                      <dgm:choose name="Name55">
                        <dgm:if name="Name56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1"/>
                            <dgm:param type="dstNode" val="topConnNode2"/>
                          </dgm:alg>
                        </dgm:if>
                        <dgm:if name="Name57" axis="par" ptType="asst" func="cnt" op="equ" val="1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3"/>
                            <dgm:param type="dstNode" val="topConnNode2"/>
                          </dgm:alg>
                        </dgm:if>
                        <dgm:else name="Name58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bL bR"/>
                            <dgm:param type="srcNode" val="bottomArc2"/>
                            <dgm:param type="dstNode" val="topConnNode2"/>
                          </dgm:alg>
                        </dgm:else>
                      </dgm:choose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2">
                <dgm:varLst>
                  <dgm:hierBranch val="init"/>
                </dgm:varLst>
                <dgm:choose name="Name59">
                  <dgm:if name="Name60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1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62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63" func="var" arg="hierBranch" op="equ" val="init">
                    <dgm:choose name="Name64">
                      <dgm:if name="Name65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6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layoutNode name="rootComposite2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68">
                    <dgm:if name="Name69" func="var" arg="hierBranch" op="equ" val="init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0" func="var" arg="hierBranch" op="equ" val="l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if name="Name71" func="var" arg="hierBranch" op="equ" val="r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if>
                    <dgm:else name="Name72">
                      <dgm:constrLst>
                        <dgm:constr type="l" for="ch" forName="rootText2"/>
                        <dgm:constr type="t" for="ch" forName="rootText2" refType="h" fact="0.18"/>
                        <dgm:constr type="w" for="ch" forName="rootText2" refType="w"/>
                        <dgm:constr type="h" for="ch" forName="rootText2" refType="h" fact="0.64"/>
                        <dgm:constr type="l" for="ch" forName="topArc2" refType="w" fact="0.25"/>
                        <dgm:constr type="t" for="ch" forName="topArc2"/>
                        <dgm:constr type="w" for="ch" forName="topArc2" refType="h" refFor="ch" refForName="topArc2"/>
                        <dgm:constr type="h" for="ch" forName="topArc2" refType="h"/>
                        <dgm:constr type="l" for="ch" forName="bottomArc2" refType="w" fact="0.25"/>
                        <dgm:constr type="t" for="ch" forName="bottomArc2"/>
                        <dgm:constr type="w" for="ch" forName="bottomArc2" refType="h" refFor="ch" refForName="bottomArc2"/>
                        <dgm:constr type="h" for="ch" forName="bottomArc2" refType="h"/>
                        <dgm:constr type="ctrX" for="ch" forName="topConnNode2" refType="w" fact="0.5"/>
                        <dgm:constr type="t" for="ch" forName="topConnNode2"/>
                        <dgm:constr type="w" for="ch" forName="topConnNode2" refType="h" fact="0.76"/>
                        <dgm:constr type="b" for="ch" forName="topConnNode2" refType="t" refFor="ch" refForName="rootText2"/>
                      </dgm:constrLst>
                    </dgm:else>
                  </dgm:choose>
                  <dgm:layoutNode name="rootText2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2" styleLbl="parChTrans1D1" moveWith="rootText2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2" moveWith="rootText2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4">
                  <dgm:choose name="Name73">
                    <dgm:if name="Name7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7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76" func="var" arg="hierBranch" op="equ" val="hang">
                      <dgm:choose name="Name77">
                        <dgm:if name="Name7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7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80" func="var" arg="hierBranch" op="equ" val="std">
                      <dgm:choose name="Name81">
                        <dgm:if name="Name82" func="var" arg="dir" op="equ" val="norm">
                          <dgm:alg type="hierChild"/>
                        </dgm:if>
                        <dgm:else name="Name8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84" func="var" arg="hierBranch" op="equ" val="init">
                      <dgm:choose name="Name85">
                        <dgm:if name="Name8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87">
                          <dgm:choose name="Name88">
                            <dgm:if name="Name89" func="var" arg="dir" op="equ" val="norm">
                              <dgm:alg type="hierChild"/>
                            </dgm:if>
                            <dgm:else name="Name9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91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2" ref="rep2a"/>
                </dgm:layoutNode>
                <dgm:layoutNode name="hierChild5">
                  <dgm:choose name="Name93">
                    <dgm:if name="Name9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9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96" ref="rep2b"/>
                </dgm:layoutNode>
              </dgm:layoutNode>
            </dgm:forEach>
          </dgm:layoutNode>
          <dgm:layoutNode name="hierChild3">
            <dgm:choose name="Name97">
              <dgm:if name="Name9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9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forEach name="rep2b" axis="ch" ptType="asst">
              <dgm:forEach name="Name100" axis="precedSib" ptType="parTrans" st="-1" cnt="1">
                <dgm:layoutNode name="Name101">
                  <dgm:choose name="Name102">
                    <dgm:if name="Name103" axis="self" func="depth" op="lte" val="2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1"/>
                        <dgm:param type="dstNode" val="topConnNode3"/>
                      </dgm:alg>
                    </dgm:if>
                    <dgm:if name="Name104" axis="par" ptType="asst" func="cnt" op="equ" val="1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3"/>
                        <dgm:param type="dstNode" val="topConnNode3"/>
                      </dgm:alg>
                    </dgm:if>
                    <dgm:else name="Name10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bL bR"/>
                        <dgm:param type="srcNode" val="bottomArc2"/>
                        <dgm:param type="dstNode" val="topConnNode3"/>
                      </dgm:alg>
                    </dgm:else>
                  </dgm:choose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layoutNode name="hierRoot3">
                <dgm:varLst>
                  <dgm:hierBranch val="init"/>
                </dgm:varLst>
                <dgm:choose name="Name106">
                  <dgm:if name="Name107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8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09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0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1" func="var" arg="hierBranch" op="equ" val="init">
                    <dgm:choose name="Name112">
                      <dgm:if name="Name113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14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15"/>
                </dgm:choose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16">
                    <dgm:if name="Name117" func="var" arg="hierBranch" op="equ" val="init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8" func="var" arg="hierBranch" op="equ" val="l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if name="Name119" func="var" arg="hierBranch" op="equ" val="r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if>
                    <dgm:else name="Name120">
                      <dgm:constrLst>
                        <dgm:constr type="l" for="ch" forName="rootText3"/>
                        <dgm:constr type="t" for="ch" forName="rootText3" refType="h" fact="0.18"/>
                        <dgm:constr type="w" for="ch" forName="rootText3" refType="w"/>
                        <dgm:constr type="h" for="ch" forName="rootText3" refType="h" fact="0.64"/>
                        <dgm:constr type="l" for="ch" forName="topArc3" refType="w" fact="0.25"/>
                        <dgm:constr type="t" for="ch" forName="topArc3"/>
                        <dgm:constr type="w" for="ch" forName="topArc3" refType="h" refFor="ch" refForName="topArc3"/>
                        <dgm:constr type="h" for="ch" forName="topArc3" refType="h"/>
                        <dgm:constr type="l" for="ch" forName="bottomArc3" refType="w" fact="0.25"/>
                        <dgm:constr type="t" for="ch" forName="bottomArc3"/>
                        <dgm:constr type="w" for="ch" forName="bottomArc3" refType="h" refFor="ch" refForName="bottomArc3"/>
                        <dgm:constr type="h" for="ch" forName="bottomArc3" refType="h"/>
                        <dgm:constr type="ctrX" for="ch" forName="topConnNode3" refType="w" fact="0.5"/>
                        <dgm:constr type="t" for="ch" forName="topConnNode3"/>
                        <dgm:constr type="w" for="ch" forName="topConnNode3" refType="h" fact="0.76"/>
                        <dgm:constr type="b" for="ch" forName="topConnNode3" refType="t" refFor="ch" refForName="rootText3"/>
                      </dgm:constrLst>
                    </dgm:else>
                  </dgm:choose>
                  <dgm:layoutNode name="rootText3" styleLbl="alignAcc1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top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-140"/>
                        <dgm:adj idx="2" val="-40"/>
                      </dgm:adjLst>
                    </dgm:shape>
                    <dgm:presOf/>
                  </dgm:layoutNode>
                  <dgm:layoutNode name="bottomArc3" styleLbl="parChTrans1D1" moveWith="rootText3">
                    <dgm:alg type="sp"/>
                    <dgm:shape xmlns:r="http://schemas.openxmlformats.org/officeDocument/2006/relationships" type="arc" r:blip="" zOrderOff="-2">
                      <dgm:adjLst>
                        <dgm:adj idx="1" val="40"/>
                        <dgm:adj idx="2" val="140"/>
                      </dgm:adjLst>
                    </dgm:shape>
                    <dgm:presOf/>
                  </dgm:layoutNode>
                  <dgm:layoutNode name="topConnNode3" moveWith="rootText3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</dgm:layoutNode>
                </dgm:layoutNode>
                <dgm:layoutNode name="hierChild6">
                  <dgm:choose name="Name121">
                    <dgm:if name="Name122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3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24" func="var" arg="hierBranch" op="equ" val="hang">
                      <dgm:choose name="Name125">
                        <dgm:if name="Name126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27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28" func="var" arg="hierBranch" op="equ" val="std">
                      <dgm:choose name="Name129">
                        <dgm:if name="Name130" func="var" arg="dir" op="equ" val="norm">
                          <dgm:alg type="hierChild"/>
                        </dgm:if>
                        <dgm:else name="Name131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2" func="var" arg="hierBranch" op="equ" val="init">
                      <dgm:choose name="Name133">
                        <dgm:if name="Name134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35">
                          <dgm:alg type="hierChild"/>
                        </dgm:else>
                      </dgm:choose>
                    </dgm:if>
                    <dgm:else name="Name136"/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37" ref="rep2a"/>
                </dgm:layoutNode>
                <dgm:layoutNode name="hierChild7">
                  <dgm:choose name="Name138">
                    <dgm:if name="Name139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0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forEach name="Name141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C:\Users\hu\AppData\Roaming\Kingsoft\wps\addons\pool\win-i386\knewfileruby_1.0.0.11\template\wps\0.docx</Template>
  <TotalTime>3</TotalTime>
  <Pages>7</Pages>
  <Words>206</Words>
  <Characters>1177</Characters>
  <Application>Microsoft Office Word</Application>
  <DocSecurity>0</DocSecurity>
  <Lines>9</Lines>
  <Paragraphs>2</Paragraphs>
  <ScaleCrop>false</ScaleCrop>
  <Company/>
  <LinksUpToDate>false</LinksUpToDate>
  <CharactersWithSpaces>1381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phenger</dc:creator>
  <cp:lastModifiedBy>郭思源</cp:lastModifiedBy>
  <cp:revision>3</cp:revision>
  <cp:lastPrinted>2018-11-07T15:48:00Z</cp:lastPrinted>
  <dcterms:created xsi:type="dcterms:W3CDTF">2018-11-07T15:48:00Z</dcterms:created>
  <dcterms:modified xsi:type="dcterms:W3CDTF">2018-11-07T15:57:00Z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